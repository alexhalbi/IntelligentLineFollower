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09E" w:rsidRDefault="00F8309E">
      <w:pPr>
        <w:rPr>
          <w:rFonts w:asciiTheme="minorHAnsi" w:hAnsiTheme="minorHAnsi" w:cs="Arial"/>
        </w:rPr>
      </w:pPr>
    </w:p>
    <w:p w:rsidR="005E0602" w:rsidRPr="005E0602" w:rsidRDefault="005E0602">
      <w:pPr>
        <w:rPr>
          <w:rFonts w:asciiTheme="minorHAnsi" w:hAnsiTheme="minorHAnsi" w:cs="Arial"/>
          <w:b/>
          <w:u w:val="single"/>
        </w:rPr>
      </w:pPr>
      <w:r w:rsidRPr="005E0602">
        <w:rPr>
          <w:rFonts w:asciiTheme="minorHAnsi" w:hAnsiTheme="minorHAnsi" w:cs="Arial"/>
          <w:b/>
          <w:u w:val="single"/>
        </w:rPr>
        <w:t>Stunde vom 12.11.2014</w:t>
      </w:r>
    </w:p>
    <w:p w:rsidR="00FE70BE" w:rsidRDefault="00FE70BE">
      <w:pPr>
        <w:rPr>
          <w:rFonts w:asciiTheme="minorHAnsi" w:hAnsiTheme="minorHAnsi" w:cs="Arial"/>
        </w:rPr>
      </w:pPr>
    </w:p>
    <w:p w:rsidR="00FE70BE" w:rsidRPr="00FE70BE" w:rsidRDefault="00FE70BE" w:rsidP="00FE70BE">
      <w:pPr>
        <w:pStyle w:val="Listenabsatz"/>
        <w:numPr>
          <w:ilvl w:val="0"/>
          <w:numId w:val="2"/>
        </w:numPr>
        <w:rPr>
          <w:rFonts w:asciiTheme="minorHAnsi" w:hAnsiTheme="minorHAnsi" w:cs="Arial"/>
        </w:rPr>
      </w:pPr>
      <w:r w:rsidRPr="00FE70BE">
        <w:rPr>
          <w:rFonts w:asciiTheme="minorHAnsi" w:hAnsiTheme="minorHAnsi" w:cs="Arial"/>
        </w:rPr>
        <w:t>Aufgabenstellung:</w:t>
      </w:r>
    </w:p>
    <w:p w:rsidR="00FE70BE" w:rsidRDefault="00FE70BE">
      <w:pPr>
        <w:rPr>
          <w:rFonts w:asciiTheme="minorHAnsi" w:hAnsiTheme="minorHAnsi" w:cs="Arial"/>
        </w:rPr>
      </w:pPr>
    </w:p>
    <w:p w:rsidR="00FE70BE" w:rsidRDefault="005A3269">
      <w:pPr>
        <w:rPr>
          <w:rFonts w:asciiTheme="minorHAnsi" w:hAnsiTheme="minorHAnsi" w:cs="Arial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1762788</wp:posOffset>
            </wp:positionH>
            <wp:positionV relativeFrom="paragraph">
              <wp:posOffset>1414</wp:posOffset>
            </wp:positionV>
            <wp:extent cx="3856383" cy="1135622"/>
            <wp:effectExtent l="0" t="0" r="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83" cy="1135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3B2"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3A13EC" wp14:editId="3C1B1C1A">
                <wp:simplePos x="0" y="0"/>
                <wp:positionH relativeFrom="column">
                  <wp:posOffset>650875</wp:posOffset>
                </wp:positionH>
                <wp:positionV relativeFrom="paragraph">
                  <wp:posOffset>91440</wp:posOffset>
                </wp:positionV>
                <wp:extent cx="206375" cy="0"/>
                <wp:effectExtent l="0" t="0" r="22225" b="19050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Gerade Verbindung 1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25pt,7.2pt" to="67.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" strokecolor="#4579b8 [3044]"/>
            </w:pict>
          </mc:Fallback>
        </mc:AlternateContent>
      </w:r>
      <w:r w:rsidR="002F63B2"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11E357" wp14:editId="044B6EE7">
                <wp:simplePos x="0" y="0"/>
                <wp:positionH relativeFrom="column">
                  <wp:posOffset>745159</wp:posOffset>
                </wp:positionH>
                <wp:positionV relativeFrom="paragraph">
                  <wp:posOffset>90501</wp:posOffset>
                </wp:positionV>
                <wp:extent cx="0" cy="198756"/>
                <wp:effectExtent l="0" t="0" r="19050" b="10795"/>
                <wp:wrapNone/>
                <wp:docPr id="9" name="Gerade Verbindu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 Verbindung 9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.65pt,7.15pt" to="58.6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" strokecolor="#4579b8 [3044]"/>
            </w:pict>
          </mc:Fallback>
        </mc:AlternateContent>
      </w:r>
    </w:p>
    <w:p w:rsidR="00FE70BE" w:rsidRDefault="002F63B2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EA55C7" wp14:editId="24E9A689">
                <wp:simplePos x="0" y="0"/>
                <wp:positionH relativeFrom="column">
                  <wp:posOffset>538480</wp:posOffset>
                </wp:positionH>
                <wp:positionV relativeFrom="paragraph">
                  <wp:posOffset>102842</wp:posOffset>
                </wp:positionV>
                <wp:extent cx="413468" cy="516835"/>
                <wp:effectExtent l="0" t="0" r="24765" b="17145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8" o:spid="_x0000_s1026" style="position:absolute;margin-left:42.4pt;margin-top:8.1pt;width:32.55pt;height:4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" fillcolor="white [3201]" strokecolor="black [3200]" strokeweight="2pt"/>
            </w:pict>
          </mc:Fallback>
        </mc:AlternateContent>
      </w:r>
    </w:p>
    <w:p w:rsidR="00FE70BE" w:rsidRDefault="002F63B2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3976</wp:posOffset>
                </wp:positionV>
                <wp:extent cx="254442" cy="326003"/>
                <wp:effectExtent l="0" t="0" r="12700" b="17145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326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3B2" w:rsidRDefault="002F63B2">
                            <w:r w:rsidRPr="002F63B2">
                              <w:t>ω</w:t>
                            </w:r>
                          </w:p>
                          <w:p w:rsidR="002F63B2" w:rsidRDefault="002F63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6" type="#_x0000_t202" style="position:absolute;margin-left:47.4pt;margin-top:.3pt;width:20.05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" fillcolor="white [3201]" strokeweight=".5pt">
                <v:textbox>
                  <w:txbxContent>
                    <w:p w:rsidR="002F63B2" w:rsidRDefault="002F63B2">
                      <w:r w:rsidRPr="002F63B2">
                        <w:t>ω</w:t>
                      </w:r>
                    </w:p>
                    <w:p w:rsidR="002F63B2" w:rsidRDefault="002F63B2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A6972F" wp14:editId="3C02AF81">
                <wp:simplePos x="0" y="0"/>
                <wp:positionH relativeFrom="column">
                  <wp:posOffset>952141</wp:posOffset>
                </wp:positionH>
                <wp:positionV relativeFrom="paragraph">
                  <wp:posOffset>171616</wp:posOffset>
                </wp:positionV>
                <wp:extent cx="166701" cy="0"/>
                <wp:effectExtent l="0" t="0" r="24130" b="19050"/>
                <wp:wrapNone/>
                <wp:docPr id="13" name="Gerade Verbindung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Gerade Verbindung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95pt,13.5pt" to="88.1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" strokecolor="#4579b8 [3044]"/>
            </w:pict>
          </mc:Fallback>
        </mc:AlternateContent>
      </w:r>
    </w:p>
    <w:p w:rsidR="00FE70BE" w:rsidRDefault="002F63B2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658413</wp:posOffset>
                </wp:positionH>
                <wp:positionV relativeFrom="paragraph">
                  <wp:posOffset>56405</wp:posOffset>
                </wp:positionV>
                <wp:extent cx="158584" cy="7951"/>
                <wp:effectExtent l="0" t="76200" r="13335" b="10668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584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5" o:spid="_x0000_s1026" type="#_x0000_t32" style="position:absolute;margin-left:51.85pt;margin-top:4.45pt;width:12.5pt;height: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</w:p>
    <w:p w:rsidR="00FE70BE" w:rsidRPr="00FE70BE" w:rsidRDefault="002F63B2" w:rsidP="00FE70BE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13C200" wp14:editId="6706678B">
                <wp:simplePos x="0" y="0"/>
                <wp:positionH relativeFrom="column">
                  <wp:posOffset>746125</wp:posOffset>
                </wp:positionH>
                <wp:positionV relativeFrom="paragraph">
                  <wp:posOffset>62230</wp:posOffset>
                </wp:positionV>
                <wp:extent cx="0" cy="198755"/>
                <wp:effectExtent l="0" t="0" r="19050" b="10795"/>
                <wp:wrapNone/>
                <wp:docPr id="10" name="Gerade Verbindu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 Verbindung 10" o:spid="_x0000_s1026" style="position:absolute;flip:y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.75pt,4.9pt" to="58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" strokecolor="#4579b8 [3044]"/>
            </w:pict>
          </mc:Fallback>
        </mc:AlternateContent>
      </w:r>
    </w:p>
    <w:p w:rsidR="00F52F02" w:rsidRDefault="00F52F02" w:rsidP="00FE70BE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9269B" wp14:editId="5FCAEB66">
                <wp:simplePos x="0" y="0"/>
                <wp:positionH relativeFrom="column">
                  <wp:posOffset>617855</wp:posOffset>
                </wp:positionH>
                <wp:positionV relativeFrom="paragraph">
                  <wp:posOffset>75565</wp:posOffset>
                </wp:positionV>
                <wp:extent cx="206375" cy="0"/>
                <wp:effectExtent l="0" t="0" r="22225" b="19050"/>
                <wp:wrapNone/>
                <wp:docPr id="11" name="Gerade Verbindu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Gerade Verbindung 11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5pt,5.95pt" to="64.9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" strokecolor="#4579b8 [3044]"/>
            </w:pict>
          </mc:Fallback>
        </mc:AlternateContent>
      </w:r>
    </w:p>
    <w:p w:rsidR="00F52F02" w:rsidRDefault="00F52F02" w:rsidP="00FE70BE">
      <w:pPr>
        <w:rPr>
          <w:rFonts w:asciiTheme="minorHAnsi" w:hAnsiTheme="minorHAnsi" w:cs="Arial"/>
        </w:rPr>
      </w:pPr>
    </w:p>
    <w:p w:rsidR="00F52F02" w:rsidRDefault="00F52F02" w:rsidP="00FE70BE">
      <w:pPr>
        <w:rPr>
          <w:rFonts w:asciiTheme="minorHAnsi" w:hAnsiTheme="minorHAnsi" w:cs="Arial"/>
        </w:rPr>
      </w:pPr>
    </w:p>
    <w:p w:rsidR="00FE70BE" w:rsidRPr="00F52F02" w:rsidRDefault="00F52F02" w:rsidP="00FE70BE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Ges: K</w:t>
      </w:r>
      <w:r>
        <w:rPr>
          <w:rFonts w:asciiTheme="minorHAnsi" w:hAnsiTheme="minorHAnsi" w:cs="Arial"/>
          <w:vertAlign w:val="subscript"/>
        </w:rPr>
        <w:t>P</w:t>
      </w:r>
      <w:r>
        <w:rPr>
          <w:rFonts w:asciiTheme="minorHAnsi" w:hAnsiTheme="minorHAnsi" w:cs="Arial"/>
        </w:rPr>
        <w:t>, T</w:t>
      </w:r>
      <w:r>
        <w:rPr>
          <w:rFonts w:asciiTheme="minorHAnsi" w:hAnsiTheme="minorHAnsi" w:cs="Arial"/>
          <w:vertAlign w:val="subscript"/>
        </w:rPr>
        <w:t>N</w:t>
      </w:r>
      <w:r>
        <w:rPr>
          <w:rFonts w:asciiTheme="minorHAnsi" w:hAnsiTheme="minorHAnsi" w:cs="Arial"/>
        </w:rPr>
        <w:t xml:space="preserve">, </w:t>
      </w:r>
      <w:proofErr w:type="spellStart"/>
      <w:r>
        <w:rPr>
          <w:rFonts w:asciiTheme="minorHAnsi" w:hAnsiTheme="minorHAnsi" w:cs="Arial"/>
        </w:rPr>
        <w:t>T</w:t>
      </w:r>
      <w:r>
        <w:rPr>
          <w:rFonts w:asciiTheme="minorHAnsi" w:hAnsiTheme="minorHAnsi" w:cs="Arial"/>
          <w:vertAlign w:val="subscript"/>
        </w:rPr>
        <w:t>v</w:t>
      </w:r>
      <w:proofErr w:type="spellEnd"/>
    </w:p>
    <w:p w:rsidR="00FE70BE" w:rsidRPr="00FE70BE" w:rsidRDefault="00FE70BE" w:rsidP="00FE70BE">
      <w:pPr>
        <w:rPr>
          <w:rFonts w:asciiTheme="minorHAnsi" w:hAnsiTheme="minorHAnsi" w:cs="Arial"/>
        </w:rPr>
      </w:pPr>
    </w:p>
    <w:p w:rsidR="00FE70BE" w:rsidRPr="00FE70BE" w:rsidRDefault="002F63B2" w:rsidP="00FE70BE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Programmieren des NXT als </w:t>
      </w:r>
      <w:r w:rsidR="00C76218">
        <w:rPr>
          <w:rFonts w:asciiTheme="minorHAnsi" w:hAnsiTheme="minorHAnsi" w:cs="Arial"/>
        </w:rPr>
        <w:t>Line Follower</w:t>
      </w:r>
      <w:r>
        <w:rPr>
          <w:rFonts w:asciiTheme="minorHAnsi" w:hAnsiTheme="minorHAnsi" w:cs="Arial"/>
        </w:rPr>
        <w:t xml:space="preserve"> mit einem PD-Regler.</w:t>
      </w:r>
    </w:p>
    <w:p w:rsidR="00FE70BE" w:rsidRDefault="00FE70BE" w:rsidP="00FE70BE">
      <w:pPr>
        <w:rPr>
          <w:rFonts w:asciiTheme="minorHAnsi" w:hAnsiTheme="minorHAnsi" w:cs="Arial"/>
        </w:rPr>
      </w:pPr>
    </w:p>
    <w:p w:rsidR="00C20448" w:rsidRDefault="00FE70BE" w:rsidP="00FE70BE">
      <w:pPr>
        <w:pStyle w:val="Listenabsatz"/>
        <w:numPr>
          <w:ilvl w:val="0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Durchführung</w:t>
      </w:r>
    </w:p>
    <w:p w:rsidR="002F63B2" w:rsidRDefault="00DB14A5" w:rsidP="00C76218">
      <w:pPr>
        <w:pStyle w:val="Listenabsatz"/>
        <w:numPr>
          <w:ilvl w:val="0"/>
          <w:numId w:val="3"/>
        </w:numPr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Eclipse</w:t>
      </w:r>
      <w:proofErr w:type="spellEnd"/>
      <w:r>
        <w:rPr>
          <w:rFonts w:asciiTheme="minorHAnsi" w:hAnsiTheme="minorHAnsi" w:cs="Arial"/>
        </w:rPr>
        <w:t xml:space="preserve"> zum Laufen gebracht</w:t>
      </w:r>
    </w:p>
    <w:p w:rsidR="00DB14A5" w:rsidRPr="00DB14A5" w:rsidRDefault="00DB14A5" w:rsidP="00DB14A5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Lejos</w:t>
      </w:r>
      <w:proofErr w:type="spellEnd"/>
      <w:r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plugin</w:t>
      </w:r>
      <w:proofErr w:type="spellEnd"/>
      <w:r>
        <w:rPr>
          <w:rFonts w:asciiTheme="minorHAnsi" w:hAnsiTheme="minorHAnsi" w:cs="Arial"/>
        </w:rPr>
        <w:t xml:space="preserve"> installiert</w:t>
      </w:r>
    </w:p>
    <w:p w:rsidR="00DB14A5" w:rsidRDefault="00FE70BE" w:rsidP="00DB14A5">
      <w:pPr>
        <w:pStyle w:val="Listenabsatz"/>
        <w:numPr>
          <w:ilvl w:val="0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Ergebnis</w:t>
      </w:r>
    </w:p>
    <w:p w:rsidR="00DB14A5" w:rsidRPr="00F52F02" w:rsidRDefault="00F52F02" w:rsidP="00DB14A5">
      <w:pPr>
        <w:pStyle w:val="Listenabsatz"/>
        <w:rPr>
          <w:rFonts w:asciiTheme="minorHAnsi" w:hAnsiTheme="minorHAnsi" w:cs="Arial"/>
          <w:b/>
        </w:rPr>
      </w:pPr>
      <w:r w:rsidRPr="00F52F02">
        <w:rPr>
          <w:rFonts w:asciiTheme="minorHAnsi" w:hAnsiTheme="minorHAnsi" w:cs="Arial"/>
          <w:b/>
        </w:rPr>
        <w:t>Main.java</w:t>
      </w:r>
    </w:p>
    <w:p w:rsidR="00F52F02" w:rsidRPr="00DB14A5" w:rsidRDefault="00F52F02" w:rsidP="00DB14A5">
      <w:pPr>
        <w:pStyle w:val="Listenabsatz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</w:p>
    <w:p w:rsidR="00FE70BE" w:rsidRDefault="00FE70BE" w:rsidP="00FE70BE">
      <w:pPr>
        <w:pStyle w:val="Listenabsatz"/>
        <w:numPr>
          <w:ilvl w:val="0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Probleme + Lösungsvorschläge/Lösungen</w:t>
      </w:r>
    </w:p>
    <w:p w:rsidR="00DB14A5" w:rsidRDefault="00DB14A5" w:rsidP="00DB14A5">
      <w:pPr>
        <w:pStyle w:val="Listenabsatz"/>
        <w:numPr>
          <w:ilvl w:val="0"/>
          <w:numId w:val="3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Problem beim </w:t>
      </w:r>
      <w:proofErr w:type="spellStart"/>
      <w:r>
        <w:rPr>
          <w:rFonts w:asciiTheme="minorHAnsi" w:hAnsiTheme="minorHAnsi" w:cs="Arial"/>
        </w:rPr>
        <w:t>Eclipse</w:t>
      </w:r>
      <w:proofErr w:type="spellEnd"/>
      <w:r>
        <w:rPr>
          <w:rFonts w:asciiTheme="minorHAnsi" w:hAnsiTheme="minorHAnsi" w:cs="Arial"/>
        </w:rPr>
        <w:t xml:space="preserve"> starten da falsche </w:t>
      </w:r>
      <w:proofErr w:type="spellStart"/>
      <w:r>
        <w:rPr>
          <w:rFonts w:asciiTheme="minorHAnsi" w:hAnsiTheme="minorHAnsi" w:cs="Arial"/>
        </w:rPr>
        <w:t>Eclipse</w:t>
      </w:r>
      <w:proofErr w:type="spellEnd"/>
      <w:r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version</w:t>
      </w:r>
      <w:proofErr w:type="spellEnd"/>
      <w:r>
        <w:rPr>
          <w:rFonts w:asciiTheme="minorHAnsi" w:hAnsiTheme="minorHAnsi" w:cs="Arial"/>
        </w:rPr>
        <w:t xml:space="preserve"> (64bit </w:t>
      </w:r>
      <w:r w:rsidRPr="00DB14A5">
        <w:rPr>
          <w:rFonts w:asciiTheme="minorHAnsi" w:hAnsiTheme="minorHAnsi" w:cs="Arial"/>
        </w:rPr>
        <w:sym w:font="Wingdings" w:char="F0E0"/>
      </w:r>
      <w:r>
        <w:rPr>
          <w:rFonts w:asciiTheme="minorHAnsi" w:hAnsiTheme="minorHAnsi" w:cs="Arial"/>
        </w:rPr>
        <w:t xml:space="preserve"> 32bit)</w:t>
      </w:r>
    </w:p>
    <w:p w:rsidR="00DB14A5" w:rsidRDefault="00DB14A5" w:rsidP="00DB14A5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GELÖST: neue </w:t>
      </w:r>
      <w:proofErr w:type="spellStart"/>
      <w:r>
        <w:rPr>
          <w:rFonts w:asciiTheme="minorHAnsi" w:hAnsiTheme="minorHAnsi" w:cs="Arial"/>
        </w:rPr>
        <w:t>Eclipse</w:t>
      </w:r>
      <w:proofErr w:type="spellEnd"/>
      <w:r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version</w:t>
      </w:r>
      <w:proofErr w:type="spellEnd"/>
      <w:r>
        <w:rPr>
          <w:rFonts w:asciiTheme="minorHAnsi" w:hAnsiTheme="minorHAnsi" w:cs="Arial"/>
        </w:rPr>
        <w:t xml:space="preserve"> installiert (32bit)</w:t>
      </w:r>
    </w:p>
    <w:p w:rsidR="00DB14A5" w:rsidRDefault="00DB14A5" w:rsidP="00DB14A5">
      <w:pPr>
        <w:pStyle w:val="Listenabsatz"/>
        <w:numPr>
          <w:ilvl w:val="2"/>
          <w:numId w:val="3"/>
        </w:numPr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Plugins</w:t>
      </w:r>
      <w:proofErr w:type="spellEnd"/>
      <w:r>
        <w:rPr>
          <w:rFonts w:asciiTheme="minorHAnsi" w:hAnsiTheme="minorHAnsi" w:cs="Arial"/>
        </w:rPr>
        <w:t xml:space="preserve"> funktionieren</w:t>
      </w:r>
    </w:p>
    <w:p w:rsidR="00F52F02" w:rsidRDefault="00F52F02" w:rsidP="00F52F02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Java 32 </w:t>
      </w:r>
      <w:proofErr w:type="spellStart"/>
      <w:r>
        <w:rPr>
          <w:rFonts w:asciiTheme="minorHAnsi" w:hAnsiTheme="minorHAnsi" w:cs="Arial"/>
        </w:rPr>
        <w:t>bit</w:t>
      </w:r>
      <w:proofErr w:type="spellEnd"/>
      <w:r>
        <w:rPr>
          <w:rFonts w:asciiTheme="minorHAnsi" w:hAnsiTheme="minorHAnsi" w:cs="Arial"/>
        </w:rPr>
        <w:t xml:space="preserve"> installieren</w:t>
      </w:r>
    </w:p>
    <w:p w:rsidR="00F52F02" w:rsidRDefault="00F52F02" w:rsidP="00F52F02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LeJos</w:t>
      </w:r>
      <w:proofErr w:type="spellEnd"/>
      <w:r>
        <w:rPr>
          <w:rFonts w:asciiTheme="minorHAnsi" w:hAnsiTheme="minorHAnsi" w:cs="Arial"/>
        </w:rPr>
        <w:t xml:space="preserve"> installieren</w:t>
      </w:r>
    </w:p>
    <w:p w:rsidR="00841EEA" w:rsidRDefault="00841EEA" w:rsidP="00841EEA">
      <w:pPr>
        <w:rPr>
          <w:rFonts w:asciiTheme="minorHAnsi" w:hAnsiTheme="minorHAnsi" w:cs="Arial"/>
        </w:rPr>
      </w:pPr>
    </w:p>
    <w:p w:rsidR="00841EEA" w:rsidRDefault="00841EEA" w:rsidP="00841EEA">
      <w:pPr>
        <w:rPr>
          <w:rFonts w:asciiTheme="minorHAnsi" w:hAnsiTheme="minorHAnsi" w:cs="Arial"/>
        </w:rPr>
      </w:pPr>
    </w:p>
    <w:p w:rsidR="00841EEA" w:rsidRDefault="00841EEA" w:rsidP="00841EEA">
      <w:pPr>
        <w:rPr>
          <w:rFonts w:asciiTheme="minorHAnsi" w:hAnsiTheme="minorHAnsi" w:cs="Arial"/>
        </w:rPr>
      </w:pPr>
    </w:p>
    <w:p w:rsidR="00841EEA" w:rsidRDefault="00841EEA" w:rsidP="00841EEA">
      <w:pPr>
        <w:rPr>
          <w:rFonts w:asciiTheme="minorHAnsi" w:hAnsiTheme="minorHAnsi" w:cs="Arial"/>
        </w:rPr>
      </w:pPr>
    </w:p>
    <w:p w:rsidR="00841EEA" w:rsidRDefault="00841EEA" w:rsidP="00841EEA">
      <w:pPr>
        <w:rPr>
          <w:rFonts w:asciiTheme="minorHAnsi" w:hAnsiTheme="minorHAnsi" w:cs="Arial"/>
          <w:b/>
          <w:u w:val="single"/>
        </w:rPr>
      </w:pPr>
      <w:r w:rsidRPr="00841EEA">
        <w:rPr>
          <w:rFonts w:asciiTheme="minorHAnsi" w:hAnsiTheme="minorHAnsi" w:cs="Arial"/>
          <w:b/>
          <w:u w:val="single"/>
        </w:rPr>
        <w:t>Stunde vom 19.11.2014</w:t>
      </w:r>
    </w:p>
    <w:p w:rsidR="00841EEA" w:rsidRDefault="00841EEA" w:rsidP="00841EEA">
      <w:pPr>
        <w:rPr>
          <w:rFonts w:asciiTheme="minorHAnsi" w:hAnsiTheme="minorHAnsi" w:cs="Arial"/>
        </w:rPr>
      </w:pPr>
    </w:p>
    <w:p w:rsidR="00841EEA" w:rsidRDefault="00841EEA" w:rsidP="00841EEA">
      <w:pPr>
        <w:pStyle w:val="Listenabsatz"/>
        <w:numPr>
          <w:ilvl w:val="0"/>
          <w:numId w:val="4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Aufgabenstellung</w:t>
      </w:r>
    </w:p>
    <w:p w:rsidR="00841EEA" w:rsidRPr="00841EEA" w:rsidRDefault="00841EEA" w:rsidP="00841EEA">
      <w:pPr>
        <w:pStyle w:val="Listenabsatz"/>
        <w:rPr>
          <w:rFonts w:asciiTheme="minorHAnsi" w:hAnsiTheme="minorHAnsi" w:cs="Arial"/>
          <w:b/>
        </w:rPr>
      </w:pPr>
      <w:r w:rsidRPr="00841EEA">
        <w:rPr>
          <w:rFonts w:asciiTheme="minorHAnsi" w:hAnsiTheme="minorHAnsi" w:cs="Arial"/>
          <w:b/>
        </w:rPr>
        <w:t>Siehe Stunde vom 12.11.2014</w:t>
      </w:r>
      <w:r>
        <w:rPr>
          <w:rFonts w:asciiTheme="minorHAnsi" w:hAnsiTheme="minorHAnsi" w:cs="Arial"/>
          <w:b/>
        </w:rPr>
        <w:t>!</w:t>
      </w:r>
    </w:p>
    <w:p w:rsidR="00584549" w:rsidRDefault="00841EEA" w:rsidP="00584549">
      <w:pPr>
        <w:pStyle w:val="Listenabsatz"/>
        <w:numPr>
          <w:ilvl w:val="0"/>
          <w:numId w:val="4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Durchführung</w:t>
      </w:r>
    </w:p>
    <w:p w:rsidR="00C175AA" w:rsidRPr="00D5277A" w:rsidRDefault="00D5277A" w:rsidP="00C175AA">
      <w:pPr>
        <w:pStyle w:val="Listenabsatz"/>
        <w:rPr>
          <w:rFonts w:asciiTheme="minorHAnsi" w:hAnsiTheme="minorHAnsi" w:cs="Arial"/>
          <w:b/>
          <w:u w:val="single"/>
        </w:rPr>
      </w:pPr>
      <w:r w:rsidRPr="00D5277A">
        <w:rPr>
          <w:rFonts w:asciiTheme="minorHAnsi" w:hAnsiTheme="minorHAnsi" w:cs="Arial"/>
          <w:b/>
          <w:u w:val="single"/>
        </w:rPr>
        <w:t>Programmcode:</w:t>
      </w:r>
      <w:r>
        <w:rPr>
          <w:rFonts w:asciiTheme="minorHAnsi" w:hAnsiTheme="minorHAnsi" w:cs="Arial"/>
          <w:b/>
          <w:u w:val="single"/>
        </w:rPr>
        <w:t xml:space="preserve"> IFollower.java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proofErr w:type="spell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import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lejos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nxt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Button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proofErr w:type="spell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import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lejos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nxt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LCD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proofErr w:type="spell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import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lejos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nxt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LightSensor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proofErr w:type="spell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import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lejos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nxt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Motor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proofErr w:type="spell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import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lejos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nxt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SensorPort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proofErr w:type="spell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de-AT" w:eastAsia="de-AT"/>
        </w:rPr>
        <w:t>public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de-AT" w:eastAsia="de-AT"/>
        </w:rPr>
        <w:t>class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IFollower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public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static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void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main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String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[]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args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new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SensorPort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S1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new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SensorPort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S2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setFloodlight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true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setFloodlight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true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8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Tv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0.05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  <w:r w:rsidRPr="00D5277A">
        <w:rPr>
          <w:rFonts w:ascii="Courier New" w:hAnsi="Courier New" w:cs="Courier New"/>
          <w:color w:val="008000"/>
          <w:kern w:val="0"/>
          <w:sz w:val="20"/>
          <w:szCs w:val="20"/>
          <w:lang w:val="en-GB" w:eastAsia="de-AT"/>
        </w:rPr>
        <w:t>//1.8;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Tn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1.5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Kp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0.18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ei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el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diff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calibrate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tt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300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0.05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while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true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left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right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left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right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diff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if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Math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abs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)&lt;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de-AT" w:eastAsia="de-AT"/>
        </w:rPr>
        <w:t>10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    e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de-AT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ei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+=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tt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-=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System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currentTimeMillis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()/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de-AT" w:eastAsia="de-AT"/>
        </w:rPr>
        <w:t>1000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de-AT" w:eastAsia="de-AT"/>
        </w:rPr>
        <w:t>double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w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Kp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*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e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/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Tn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*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ei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Tv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/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*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e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-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el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drawString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"l:"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left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  diff="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diff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"\nr:"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right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 xml:space="preserve">"   </w:t>
      </w:r>
      <w:proofErr w:type="spellStart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tt</w:t>
      </w:r>
      <w:proofErr w:type="spellEnd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="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"\ne:"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</w:t>
      </w:r>
      <w:proofErr w:type="spellStart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nw</w:t>
      </w:r>
      <w:proofErr w:type="spellEnd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:"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w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tt</w:t>
      </w:r>
      <w:proofErr w:type="spellEnd"/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System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currentTimeMillis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()/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1000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A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setSpeed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setSpeed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if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&gt;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drawString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"ERROR"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w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30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A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forward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forward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el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try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Thread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sleep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long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*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1000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catch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InterruptedException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e1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    e1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printStackTrace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  <w:proofErr w:type="gramStart"/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private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static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calibrate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drawString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"Calibrating \n(All white)"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5277A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waitForAnyPress</w:t>
      </w:r>
      <w:proofErr w:type="spell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5277A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return</w:t>
      </w:r>
      <w:proofErr w:type="gramEnd"/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sensLeft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()-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();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5277A" w:rsidRPr="00D5277A" w:rsidRDefault="00D5277A" w:rsidP="00D5277A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5277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C175AA" w:rsidRPr="00D5277A" w:rsidRDefault="00C175AA" w:rsidP="00D5277A">
      <w:pPr>
        <w:rPr>
          <w:rFonts w:asciiTheme="minorHAnsi" w:hAnsiTheme="minorHAnsi" w:cs="Arial"/>
        </w:rPr>
      </w:pPr>
    </w:p>
    <w:p w:rsidR="00584549" w:rsidRPr="00470D3B" w:rsidRDefault="00584549" w:rsidP="00584549">
      <w:pPr>
        <w:pStyle w:val="Listenabsatz"/>
        <w:numPr>
          <w:ilvl w:val="0"/>
          <w:numId w:val="3"/>
        </w:numPr>
        <w:rPr>
          <w:rFonts w:asciiTheme="minorHAnsi" w:hAnsiTheme="minorHAnsi" w:cs="Arial"/>
          <w:b/>
        </w:rPr>
      </w:pPr>
      <w:r w:rsidRPr="00470D3B">
        <w:rPr>
          <w:rFonts w:asciiTheme="minorHAnsi" w:hAnsiTheme="minorHAnsi" w:cs="Arial"/>
          <w:b/>
        </w:rPr>
        <w:t>Durchgeführte Testläufe</w:t>
      </w:r>
    </w:p>
    <w:p w:rsidR="001532D9" w:rsidRDefault="00470D3B" w:rsidP="00841EEA">
      <w:pPr>
        <w:pStyle w:val="Listenabsatz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75648" behindDoc="1" locked="0" layoutInCell="1" allowOverlap="1" wp14:anchorId="31663152" wp14:editId="387EF75F">
            <wp:simplePos x="0" y="0"/>
            <wp:positionH relativeFrom="column">
              <wp:posOffset>394970</wp:posOffset>
            </wp:positionH>
            <wp:positionV relativeFrom="paragraph">
              <wp:posOffset>1379855</wp:posOffset>
            </wp:positionV>
            <wp:extent cx="2487930" cy="1327785"/>
            <wp:effectExtent l="0" t="0" r="7620" b="571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53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73600" behindDoc="1" locked="0" layoutInCell="1" allowOverlap="1" wp14:anchorId="79E4D685" wp14:editId="5B069271">
            <wp:simplePos x="0" y="0"/>
            <wp:positionH relativeFrom="column">
              <wp:posOffset>394970</wp:posOffset>
            </wp:positionH>
            <wp:positionV relativeFrom="paragraph">
              <wp:posOffset>52070</wp:posOffset>
            </wp:positionV>
            <wp:extent cx="2488565" cy="1327785"/>
            <wp:effectExtent l="0" t="0" r="6985" b="571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46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8176" behindDoc="1" locked="0" layoutInCell="1" allowOverlap="1" wp14:anchorId="262CE912" wp14:editId="23F62039">
            <wp:simplePos x="0" y="0"/>
            <wp:positionH relativeFrom="column">
              <wp:posOffset>2882624</wp:posOffset>
            </wp:positionH>
            <wp:positionV relativeFrom="paragraph">
              <wp:posOffset>51435</wp:posOffset>
            </wp:positionV>
            <wp:extent cx="2487930" cy="1327785"/>
            <wp:effectExtent l="0" t="0" r="7620" b="5715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464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470D3B" w:rsidP="00841EEA">
      <w:pPr>
        <w:pStyle w:val="Listenabsatz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77696" behindDoc="1" locked="0" layoutInCell="1" allowOverlap="1" wp14:anchorId="343EE587" wp14:editId="6BF83612">
            <wp:simplePos x="0" y="0"/>
            <wp:positionH relativeFrom="column">
              <wp:posOffset>2883259</wp:posOffset>
            </wp:positionH>
            <wp:positionV relativeFrom="paragraph">
              <wp:posOffset>77470</wp:posOffset>
            </wp:positionV>
            <wp:extent cx="2488565" cy="1327785"/>
            <wp:effectExtent l="0" t="0" r="6985" b="571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53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1532D9" w:rsidRDefault="001532D9" w:rsidP="00841EEA">
      <w:pPr>
        <w:pStyle w:val="Listenabsatz"/>
        <w:rPr>
          <w:rFonts w:asciiTheme="minorHAnsi" w:hAnsiTheme="minorHAnsi" w:cs="Arial"/>
        </w:rPr>
      </w:pPr>
    </w:p>
    <w:p w:rsidR="00841EEA" w:rsidRDefault="00470D3B" w:rsidP="00841EEA">
      <w:pPr>
        <w:pStyle w:val="Listenabsatz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76672" behindDoc="1" locked="0" layoutInCell="1" allowOverlap="1" wp14:anchorId="5DC927B2" wp14:editId="0904BEFE">
            <wp:simplePos x="0" y="0"/>
            <wp:positionH relativeFrom="column">
              <wp:posOffset>2883535</wp:posOffset>
            </wp:positionH>
            <wp:positionV relativeFrom="paragraph">
              <wp:posOffset>102870</wp:posOffset>
            </wp:positionV>
            <wp:extent cx="2479675" cy="1327785"/>
            <wp:effectExtent l="0" t="0" r="0" b="571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532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74624" behindDoc="1" locked="0" layoutInCell="1" allowOverlap="1" wp14:anchorId="78B26FB3" wp14:editId="707414EB">
            <wp:simplePos x="0" y="0"/>
            <wp:positionH relativeFrom="column">
              <wp:posOffset>394694</wp:posOffset>
            </wp:positionH>
            <wp:positionV relativeFrom="paragraph">
              <wp:posOffset>102870</wp:posOffset>
            </wp:positionV>
            <wp:extent cx="2488565" cy="1319530"/>
            <wp:effectExtent l="0" t="0" r="6985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534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  <w:bookmarkStart w:id="0" w:name="_GoBack"/>
      <w:bookmarkEnd w:id="0"/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584549" w:rsidRDefault="00584549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C175AA" w:rsidRDefault="00C175AA" w:rsidP="00841EEA">
      <w:pPr>
        <w:pStyle w:val="Listenabsatz"/>
        <w:rPr>
          <w:rFonts w:asciiTheme="minorHAnsi" w:hAnsiTheme="minorHAnsi" w:cs="Arial"/>
        </w:rPr>
      </w:pPr>
    </w:p>
    <w:p w:rsidR="00841EEA" w:rsidRDefault="00841EEA" w:rsidP="00841EEA">
      <w:pPr>
        <w:pStyle w:val="Listenabsatz"/>
        <w:numPr>
          <w:ilvl w:val="0"/>
          <w:numId w:val="4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Ergebnis</w:t>
      </w:r>
    </w:p>
    <w:p w:rsidR="00841EEA" w:rsidRPr="009679EC" w:rsidRDefault="009679EC" w:rsidP="009679EC">
      <w:pPr>
        <w:ind w:left="708"/>
        <w:rPr>
          <w:rFonts w:asciiTheme="minorHAnsi" w:hAnsiTheme="minorHAnsi" w:cs="Arial"/>
          <w:b/>
        </w:rPr>
      </w:pPr>
      <w:r w:rsidRPr="009679EC">
        <w:rPr>
          <w:rFonts w:asciiTheme="minorHAnsi" w:hAnsiTheme="minorHAnsi" w:cs="Arial"/>
          <w:b/>
        </w:rPr>
        <w:t>IFollower.java</w:t>
      </w:r>
    </w:p>
    <w:p w:rsidR="00841EEA" w:rsidRDefault="00841EEA" w:rsidP="00841EEA">
      <w:pPr>
        <w:pStyle w:val="Listenabsatz"/>
        <w:numPr>
          <w:ilvl w:val="0"/>
          <w:numId w:val="4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Probleme + Lösungsvorschläge / Lösungen</w:t>
      </w:r>
    </w:p>
    <w:p w:rsidR="00A23552" w:rsidRDefault="00A23552" w:rsidP="00A23552">
      <w:pPr>
        <w:pStyle w:val="Listenabsatz"/>
        <w:numPr>
          <w:ilvl w:val="0"/>
          <w:numId w:val="3"/>
        </w:numPr>
        <w:rPr>
          <w:rFonts w:asciiTheme="minorHAnsi" w:hAnsiTheme="minorHAnsi" w:cs="Arial"/>
        </w:rPr>
      </w:pPr>
      <w:r w:rsidRPr="00A23552">
        <w:rPr>
          <w:rFonts w:asciiTheme="minorHAnsi" w:hAnsiTheme="minorHAnsi" w:cs="Arial"/>
        </w:rPr>
        <w:t xml:space="preserve">In der Formel aus der </w:t>
      </w:r>
      <w:proofErr w:type="spellStart"/>
      <w:r w:rsidRPr="00A23552">
        <w:rPr>
          <w:rFonts w:asciiTheme="minorHAnsi" w:hAnsiTheme="minorHAnsi" w:cs="Arial"/>
        </w:rPr>
        <w:t>Aufgeb</w:t>
      </w:r>
      <w:r>
        <w:rPr>
          <w:rFonts w:asciiTheme="minorHAnsi" w:hAnsiTheme="minorHAnsi" w:cs="Arial"/>
        </w:rPr>
        <w:t>enstellung</w:t>
      </w:r>
      <w:proofErr w:type="spellEnd"/>
      <w:r>
        <w:rPr>
          <w:rFonts w:asciiTheme="minorHAnsi" w:hAnsiTheme="minorHAnsi" w:cs="Arial"/>
        </w:rPr>
        <w:t xml:space="preserve"> falsches DELTA (</w:t>
      </w:r>
      <w:r w:rsidRPr="00A23552">
        <w:rPr>
          <w:rFonts w:asciiTheme="minorHAnsi" w:hAnsiTheme="minorHAnsi" w:cs="Arial"/>
        </w:rPr>
        <w:t>δ</w:t>
      </w:r>
      <w:r>
        <w:rPr>
          <w:rFonts w:asciiTheme="minorHAnsi" w:hAnsiTheme="minorHAnsi" w:cs="Arial"/>
        </w:rPr>
        <w:t>)</w:t>
      </w:r>
    </w:p>
    <w:p w:rsidR="00A23552" w:rsidRDefault="00A23552" w:rsidP="00A23552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LÖSUNG: Aus DELTA </w:t>
      </w:r>
      <w:r w:rsidRPr="00A23552">
        <w:rPr>
          <w:rFonts w:asciiTheme="minorHAnsi" w:hAnsiTheme="minorHAnsi" w:cs="Arial"/>
        </w:rPr>
        <w:t>δ</w:t>
      </w:r>
      <w:r>
        <w:rPr>
          <w:rFonts w:asciiTheme="minorHAnsi" w:hAnsiTheme="minorHAnsi" w:cs="Arial"/>
        </w:rPr>
        <w:t xml:space="preserve"> </w:t>
      </w:r>
      <w:r w:rsidRPr="00A23552">
        <w:rPr>
          <w:rFonts w:asciiTheme="minorHAnsi" w:hAnsiTheme="minorHAnsi" w:cs="Arial"/>
        </w:rPr>
        <w:sym w:font="Wingdings" w:char="F0E0"/>
      </w:r>
      <w:r>
        <w:rPr>
          <w:rFonts w:asciiTheme="minorHAnsi" w:hAnsiTheme="minorHAnsi" w:cs="Arial"/>
        </w:rPr>
        <w:t xml:space="preserve"> </w:t>
      </w:r>
      <w:proofErr w:type="spellStart"/>
      <w:r w:rsidRPr="00A23552">
        <w:rPr>
          <w:rFonts w:asciiTheme="minorHAnsi" w:hAnsiTheme="minorHAnsi" w:cs="Arial"/>
        </w:rPr>
        <w:t>Δ</w:t>
      </w:r>
      <w:proofErr w:type="spellEnd"/>
    </w:p>
    <w:p w:rsidR="00A23552" w:rsidRDefault="00A23552" w:rsidP="00A23552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r w:rsidRPr="00A23552">
        <w:rPr>
          <w:rFonts w:asciiTheme="minorHAnsi" w:hAnsiTheme="minorHAnsi" w:cs="Arial"/>
        </w:rPr>
        <w:t xml:space="preserve">Δ </w:t>
      </w:r>
      <w:r>
        <w:rPr>
          <w:rFonts w:asciiTheme="minorHAnsi" w:hAnsiTheme="minorHAnsi" w:cs="Arial"/>
        </w:rPr>
        <w:t xml:space="preserve">: </w:t>
      </w:r>
      <w:r w:rsidRPr="009679EC">
        <w:rPr>
          <w:rFonts w:asciiTheme="minorHAnsi" w:hAnsiTheme="minorHAnsi" w:cs="Arial"/>
        </w:rPr>
        <w:t xml:space="preserve">die Summe der zweiten </w:t>
      </w:r>
      <w:hyperlink r:id="rId16" w:tooltip="Partielle Ableitung" w:history="1">
        <w:r w:rsidRPr="009679EC">
          <w:rPr>
            <w:rFonts w:asciiTheme="minorHAnsi" w:hAnsiTheme="minorHAnsi" w:cs="Arial"/>
          </w:rPr>
          <w:t>partiellen Ableitungen</w:t>
        </w:r>
      </w:hyperlink>
      <w:r w:rsidRPr="009679EC">
        <w:rPr>
          <w:rFonts w:asciiTheme="minorHAnsi" w:hAnsiTheme="minorHAnsi" w:cs="Arial"/>
        </w:rPr>
        <w:t xml:space="preserve"> in jeder Raumrichtung</w:t>
      </w:r>
      <w:r>
        <w:rPr>
          <w:rFonts w:asciiTheme="minorHAnsi" w:hAnsiTheme="minorHAnsi" w:cs="Arial"/>
        </w:rPr>
        <w:t xml:space="preserve"> </w:t>
      </w:r>
    </w:p>
    <w:p w:rsidR="00A23552" w:rsidRDefault="00017F17" w:rsidP="00A23552">
      <w:pPr>
        <w:pStyle w:val="Listenabsatz"/>
        <w:numPr>
          <w:ilvl w:val="1"/>
          <w:numId w:val="3"/>
        </w:numPr>
        <w:rPr>
          <w:rFonts w:asciiTheme="minorHAnsi" w:hAnsiTheme="minorHAnsi" w:cs="Arial"/>
        </w:rPr>
      </w:pPr>
      <w:hyperlink r:id="rId17" w:history="1">
        <w:r w:rsidR="009679EC" w:rsidRPr="005413AA">
          <w:rPr>
            <w:rStyle w:val="Hyperlink"/>
            <w:rFonts w:asciiTheme="minorHAnsi" w:hAnsiTheme="minorHAnsi" w:cs="Arial"/>
          </w:rPr>
          <w:t>http://de.wikipedia.org/wiki/Laplace-Operator</w:t>
        </w:r>
      </w:hyperlink>
    </w:p>
    <w:p w:rsidR="009679EC" w:rsidRDefault="009679EC" w:rsidP="009679EC">
      <w:pPr>
        <w:pStyle w:val="Listenabsatz"/>
        <w:ind w:left="2160"/>
        <w:rPr>
          <w:rFonts w:asciiTheme="minorHAnsi" w:hAnsiTheme="minorHAnsi" w:cs="Arial"/>
        </w:rPr>
      </w:pPr>
    </w:p>
    <w:p w:rsidR="00D5277A" w:rsidRDefault="00D5277A">
      <w:pPr>
        <w:widowControl w:val="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br w:type="page"/>
      </w:r>
    </w:p>
    <w:p w:rsidR="00D5277A" w:rsidRDefault="00D5277A" w:rsidP="00D5277A">
      <w:pPr>
        <w:rPr>
          <w:rFonts w:asciiTheme="minorHAnsi" w:hAnsiTheme="minorHAnsi" w:cs="Arial"/>
          <w:b/>
          <w:u w:val="single"/>
        </w:rPr>
      </w:pPr>
      <w:r w:rsidRPr="00D5277A">
        <w:rPr>
          <w:rFonts w:asciiTheme="minorHAnsi" w:hAnsiTheme="minorHAnsi" w:cs="Arial"/>
          <w:b/>
          <w:u w:val="single"/>
        </w:rPr>
        <w:lastRenderedPageBreak/>
        <w:t>Stunde vom 26.11.2014</w:t>
      </w:r>
    </w:p>
    <w:p w:rsidR="00D5277A" w:rsidRDefault="00D5277A" w:rsidP="00D5277A">
      <w:pPr>
        <w:pStyle w:val="Listenabsatz"/>
        <w:numPr>
          <w:ilvl w:val="0"/>
          <w:numId w:val="5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Aufgabenstellung</w:t>
      </w:r>
    </w:p>
    <w:p w:rsidR="00D5277A" w:rsidRPr="00841EEA" w:rsidRDefault="00D5277A" w:rsidP="00D5277A">
      <w:pPr>
        <w:pStyle w:val="Listenabsatz"/>
        <w:rPr>
          <w:rFonts w:asciiTheme="minorHAnsi" w:hAnsiTheme="minorHAnsi" w:cs="Arial"/>
          <w:b/>
        </w:rPr>
      </w:pPr>
      <w:r w:rsidRPr="00841EEA">
        <w:rPr>
          <w:rFonts w:asciiTheme="minorHAnsi" w:hAnsiTheme="minorHAnsi" w:cs="Arial"/>
          <w:b/>
        </w:rPr>
        <w:t>Siehe Stunde vom 12.11.2014</w:t>
      </w:r>
      <w:r>
        <w:rPr>
          <w:rFonts w:asciiTheme="minorHAnsi" w:hAnsiTheme="minorHAnsi" w:cs="Arial"/>
          <w:b/>
        </w:rPr>
        <w:t>!</w:t>
      </w:r>
    </w:p>
    <w:p w:rsidR="00D5277A" w:rsidRDefault="00D5277A" w:rsidP="00D5277A">
      <w:pPr>
        <w:pStyle w:val="Listenabsatz"/>
        <w:numPr>
          <w:ilvl w:val="0"/>
          <w:numId w:val="5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Durchführung</w:t>
      </w:r>
    </w:p>
    <w:p w:rsidR="005A29AD" w:rsidRPr="005A29AD" w:rsidRDefault="005A29AD" w:rsidP="005A29AD">
      <w:pPr>
        <w:ind w:left="360"/>
        <w:rPr>
          <w:rFonts w:asciiTheme="minorHAnsi" w:hAnsiTheme="minorHAnsi" w:cs="Arial"/>
          <w:b/>
          <w:u w:val="single"/>
          <w:lang w:val="en-GB"/>
        </w:rPr>
      </w:pPr>
      <w:proofErr w:type="spellStart"/>
      <w:r w:rsidRPr="005A29AD">
        <w:rPr>
          <w:rFonts w:asciiTheme="minorHAnsi" w:hAnsiTheme="minorHAnsi" w:cs="Arial"/>
          <w:b/>
          <w:u w:val="single"/>
          <w:lang w:val="en-GB"/>
        </w:rPr>
        <w:t>Programmcode</w:t>
      </w:r>
      <w:proofErr w:type="spellEnd"/>
      <w:r w:rsidRPr="005A29AD">
        <w:rPr>
          <w:rFonts w:asciiTheme="minorHAnsi" w:hAnsiTheme="minorHAnsi" w:cs="Arial"/>
          <w:b/>
          <w:u w:val="single"/>
          <w:lang w:val="en-GB"/>
        </w:rPr>
        <w:t>: IFollower.java</w:t>
      </w:r>
    </w:p>
    <w:p w:rsidR="005A29AD" w:rsidRPr="005A29AD" w:rsidRDefault="005A29AD" w:rsidP="005A29AD">
      <w:pPr>
        <w:shd w:val="clear" w:color="auto" w:fill="FFFFFF"/>
        <w:ind w:left="360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proofErr w:type="gramStart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import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lejos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nxt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proofErr w:type="gramStart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import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lejos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nxt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proofErr w:type="gramStart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import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lejos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nxt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proofErr w:type="gramStart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import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lejos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nxt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proofErr w:type="gramStart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import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lejos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nxt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SensorPort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public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class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IFollower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public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static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void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main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String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[]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args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new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SensorPort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S1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new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SensorPort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S2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setFloodlight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true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setFloodlight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true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Tv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0.003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Tn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1.5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Kp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2.0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ei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el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diff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calibrate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tt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proofErr w:type="spell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600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t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0.02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while</w:t>
      </w:r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5A29AD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true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left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5A29AD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proofErr w:type="gramEnd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right 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proofErr w:type="spellEnd"/>
      <w:r w:rsidRPr="005A29AD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();</w:t>
      </w:r>
    </w:p>
    <w:p w:rsidR="005A29AD" w:rsidRPr="005A29AD" w:rsidRDefault="005A29AD" w:rsidP="005A29AD">
      <w:pPr>
        <w:shd w:val="clear" w:color="auto" w:fill="FFFFFF"/>
        <w:suppressAutoHyphens w:val="0"/>
        <w:autoSpaceDN/>
        <w:ind w:left="36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DB75AF" w:rsidRPr="00DB75AF" w:rsidRDefault="005A29AD" w:rsidP="00DB75AF">
      <w:pPr>
        <w:shd w:val="clear" w:color="auto" w:fill="FFFFFF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5A29AD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="00DB75AF"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proofErr w:type="gramEnd"/>
      <w:r w:rsidR="00DB75AF"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 </w:t>
      </w:r>
      <w:r w:rsidR="00DB75AF"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="00DB75AF"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left </w:t>
      </w:r>
      <w:r w:rsidR="00DB75AF"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</w:t>
      </w:r>
      <w:r w:rsidR="00DB75AF"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right </w:t>
      </w:r>
      <w:r w:rsidR="00DB75AF"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</w:t>
      </w:r>
      <w:r w:rsidR="00DB75AF"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diff</w:t>
      </w:r>
      <w:r w:rsidR="00DB75AF"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if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Math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abs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)&lt;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de-AT" w:eastAsia="de-AT"/>
        </w:rPr>
        <w:t>10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lastRenderedPageBreak/>
        <w:t xml:space="preserve">                e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de-AT" w:eastAsia="de-AT"/>
        </w:rPr>
        <w:t>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if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RIGHT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isDown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Tv</w:t>
      </w:r>
      <w:proofErr w:type="spellEnd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0.001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try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Thread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sleep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long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500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catch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InterruptedException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printStackTrace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if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LEFT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isDown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Tv</w:t>
      </w:r>
      <w:proofErr w:type="spellEnd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0.001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try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Thread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sleep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long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500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catch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InterruptedException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printStackTrace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if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ENTER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isDown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Kp</w:t>
      </w:r>
      <w:proofErr w:type="spellEnd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try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Thread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sleep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long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500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catch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InterruptedException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printStackTrace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if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ESCAPE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isDown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Kp</w:t>
      </w:r>
      <w:proofErr w:type="spellEnd"/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0.01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try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Thread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sleep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long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500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C111F6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r w:rsidRPr="00C111F6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  <w:r w:rsidRPr="00C111F6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C111F6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catch</w:t>
      </w:r>
      <w:r w:rsidRPr="00C111F6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C111F6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C111F6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InterruptedException</w:t>
      </w:r>
      <w:proofErr w:type="spellEnd"/>
      <w:r w:rsidRPr="00C111F6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e1</w:t>
      </w:r>
      <w:r w:rsidRPr="00C111F6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C111F6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C111F6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C111F6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    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printStackTrace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ei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+=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lastRenderedPageBreak/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LCD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clear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tt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-=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System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currentTimeMillis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()/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de-AT" w:eastAsia="de-AT"/>
        </w:rPr>
        <w:t>1000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de-AT" w:eastAsia="de-AT"/>
        </w:rPr>
        <w:t>double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w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Kp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*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e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Tv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/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t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*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e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-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el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));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>// Kp * (e + t/</w:t>
      </w:r>
      <w:proofErr w:type="spellStart"/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>Tn</w:t>
      </w:r>
      <w:proofErr w:type="spellEnd"/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 xml:space="preserve"> * ei + </w:t>
      </w:r>
      <w:proofErr w:type="spellStart"/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>Tv</w:t>
      </w:r>
      <w:proofErr w:type="spellEnd"/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 xml:space="preserve">/t * (e - </w:t>
      </w:r>
      <w:proofErr w:type="spellStart"/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>el</w:t>
      </w:r>
      <w:proofErr w:type="spellEnd"/>
      <w:r w:rsidRPr="00DB75AF">
        <w:rPr>
          <w:rFonts w:ascii="Courier New" w:hAnsi="Courier New" w:cs="Courier New"/>
          <w:color w:val="008000"/>
          <w:kern w:val="0"/>
          <w:sz w:val="20"/>
          <w:szCs w:val="20"/>
          <w:lang w:val="de-AT" w:eastAsia="de-AT"/>
        </w:rPr>
        <w:t>))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drawString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"l:"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left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  diff="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diff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"\nr:"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right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 xml:space="preserve">"   </w:t>
      </w:r>
      <w:proofErr w:type="spellStart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tt</w:t>
      </w:r>
      <w:proofErr w:type="spell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="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tt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"\ne:"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</w:t>
      </w:r>
      <w:proofErr w:type="spellStart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nw</w:t>
      </w:r>
      <w:proofErr w:type="spell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:"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w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</w:t>
      </w:r>
      <w:proofErr w:type="spellStart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nTv</w:t>
      </w:r>
      <w:proofErr w:type="spell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:"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Tv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"\</w:t>
      </w:r>
      <w:proofErr w:type="spellStart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nKp</w:t>
      </w:r>
      <w:proofErr w:type="spell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:"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Kp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tt</w:t>
      </w:r>
      <w:proofErr w:type="spellEnd"/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System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currentTimeMillis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()/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1000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A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setSpeed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setSpeed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int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-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if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&gt;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fspeed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drawString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"ERROR"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+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w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30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A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forward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Motor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forward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el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=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try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Thread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sleep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long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t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*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1000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de-AT" w:eastAsia="de-AT"/>
        </w:rPr>
        <w:t>catch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InterruptedException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    e1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>printStackTrace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();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  <w:t xml:space="preserve">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  <w:proofErr w:type="gramStart"/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private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static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8000FF"/>
          <w:kern w:val="0"/>
          <w:sz w:val="20"/>
          <w:szCs w:val="20"/>
          <w:lang w:val="en-GB" w:eastAsia="de-AT"/>
        </w:rPr>
        <w:t>double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calibrate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sensLeft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LightSensor</w:t>
      </w:r>
      <w:proofErr w:type="spell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proofErr w:type="spell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{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LCD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drawString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color w:val="808080"/>
          <w:kern w:val="0"/>
          <w:sz w:val="20"/>
          <w:szCs w:val="20"/>
          <w:lang w:val="en-GB" w:eastAsia="de-AT"/>
        </w:rPr>
        <w:t>"Calibrating \n(All white)"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,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</w:t>
      </w:r>
      <w:r w:rsidRPr="00DB75AF">
        <w:rPr>
          <w:rFonts w:ascii="Courier New" w:hAnsi="Courier New" w:cs="Courier New"/>
          <w:color w:val="FF8000"/>
          <w:kern w:val="0"/>
          <w:sz w:val="20"/>
          <w:szCs w:val="20"/>
          <w:lang w:val="en-GB" w:eastAsia="de-AT"/>
        </w:rPr>
        <w:t>0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Button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waitForAnyPress</w:t>
      </w:r>
      <w:proofErr w:type="spell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</w:t>
      </w:r>
      <w:proofErr w:type="gramEnd"/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    </w:t>
      </w:r>
      <w:proofErr w:type="gramStart"/>
      <w:r w:rsidRPr="00DB75A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lang w:val="en-GB" w:eastAsia="de-AT"/>
        </w:rPr>
        <w:t>return</w:t>
      </w:r>
      <w:proofErr w:type="gramEnd"/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sensLeft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()-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sensRight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.</w:t>
      </w: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>getNormalizedLightValue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en-GB" w:eastAsia="de-AT"/>
        </w:rPr>
        <w:t>();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color w:val="000000"/>
          <w:kern w:val="0"/>
          <w:sz w:val="20"/>
          <w:szCs w:val="20"/>
          <w:lang w:val="en-GB" w:eastAsia="de-AT"/>
        </w:rPr>
        <w:t xml:space="preserve">    </w:t>
      </w: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DB75AF" w:rsidRPr="00DB75AF" w:rsidRDefault="00DB75AF" w:rsidP="00DB75AF">
      <w:pPr>
        <w:shd w:val="clear" w:color="auto" w:fill="FFFFFF"/>
        <w:suppressAutoHyphens w:val="0"/>
        <w:autoSpaceDN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val="de-AT" w:eastAsia="de-AT"/>
        </w:rPr>
      </w:pPr>
      <w:r w:rsidRPr="00DB75A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lang w:val="de-AT" w:eastAsia="de-AT"/>
        </w:rPr>
        <w:t>}</w:t>
      </w:r>
    </w:p>
    <w:p w:rsidR="005A29AD" w:rsidRDefault="005A29AD" w:rsidP="00DB75AF">
      <w:pPr>
        <w:shd w:val="clear" w:color="auto" w:fill="FFFFFF"/>
        <w:suppressAutoHyphens w:val="0"/>
        <w:autoSpaceDN/>
        <w:ind w:left="360"/>
        <w:textAlignment w:val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br w:type="page"/>
      </w:r>
    </w:p>
    <w:p w:rsidR="00D5277A" w:rsidRPr="00470D3B" w:rsidRDefault="006C078C" w:rsidP="00C111F6">
      <w:pPr>
        <w:pStyle w:val="Listenabsatz"/>
        <w:numPr>
          <w:ilvl w:val="0"/>
          <w:numId w:val="3"/>
        </w:numPr>
        <w:rPr>
          <w:rFonts w:asciiTheme="minorHAnsi" w:hAnsiTheme="minorHAnsi" w:cs="Arial"/>
          <w:b/>
        </w:rPr>
      </w:pPr>
      <w:r w:rsidRPr="00470D3B">
        <w:rPr>
          <w:rFonts w:asciiTheme="minorHAnsi" w:hAnsiTheme="minorHAnsi" w:cs="Arial"/>
          <w:b/>
        </w:rPr>
        <w:lastRenderedPageBreak/>
        <w:t>Durchgeführte Testläufe</w:t>
      </w:r>
    </w:p>
    <w:p w:rsidR="00C111F6" w:rsidRPr="00C111F6" w:rsidRDefault="00C111F6" w:rsidP="00C111F6">
      <w:pPr>
        <w:rPr>
          <w:rFonts w:asciiTheme="minorHAnsi" w:hAnsiTheme="minorHAnsi" w:cs="Arial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81792" behindDoc="1" locked="0" layoutInCell="1" allowOverlap="1" wp14:anchorId="2242849D" wp14:editId="6CE65193">
            <wp:simplePos x="0" y="0"/>
            <wp:positionH relativeFrom="column">
              <wp:posOffset>2710180</wp:posOffset>
            </wp:positionH>
            <wp:positionV relativeFrom="paragraph">
              <wp:posOffset>6985</wp:posOffset>
            </wp:positionV>
            <wp:extent cx="2501900" cy="1407160"/>
            <wp:effectExtent l="0" t="0" r="0" b="254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24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AT" w:eastAsia="de-AT"/>
        </w:rPr>
        <w:drawing>
          <wp:anchor distT="0" distB="0" distL="114300" distR="114300" simplePos="0" relativeHeight="251680768" behindDoc="1" locked="0" layoutInCell="1" allowOverlap="1" wp14:anchorId="5AD46CBC" wp14:editId="225C5DB6">
            <wp:simplePos x="0" y="0"/>
            <wp:positionH relativeFrom="column">
              <wp:posOffset>205740</wp:posOffset>
            </wp:positionH>
            <wp:positionV relativeFrom="paragraph">
              <wp:posOffset>6985</wp:posOffset>
            </wp:positionV>
            <wp:extent cx="2504440" cy="1408430"/>
            <wp:effectExtent l="0" t="0" r="0" b="127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12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29AD" w:rsidRPr="005A29AD" w:rsidRDefault="005A29AD" w:rsidP="005A29AD">
      <w:pPr>
        <w:rPr>
          <w:rFonts w:asciiTheme="minorHAnsi" w:hAnsiTheme="minorHAnsi" w:cs="Arial"/>
        </w:rPr>
      </w:pPr>
    </w:p>
    <w:p w:rsidR="006C078C" w:rsidRDefault="006C078C" w:rsidP="006C078C">
      <w:pPr>
        <w:rPr>
          <w:rFonts w:asciiTheme="minorHAnsi" w:hAnsiTheme="minorHAnsi" w:cs="Arial"/>
        </w:rPr>
      </w:pPr>
    </w:p>
    <w:p w:rsidR="006C078C" w:rsidRDefault="006C078C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2816" behindDoc="1" locked="0" layoutInCell="1" allowOverlap="1" wp14:anchorId="1528B3BA" wp14:editId="5583AD27">
            <wp:simplePos x="0" y="0"/>
            <wp:positionH relativeFrom="column">
              <wp:posOffset>2711450</wp:posOffset>
            </wp:positionH>
            <wp:positionV relativeFrom="paragraph">
              <wp:posOffset>33020</wp:posOffset>
            </wp:positionV>
            <wp:extent cx="2504440" cy="1408430"/>
            <wp:effectExtent l="0" t="0" r="0" b="127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30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3840" behindDoc="1" locked="0" layoutInCell="1" allowOverlap="1" wp14:anchorId="37968F0E" wp14:editId="25FAD66B">
            <wp:simplePos x="0" y="0"/>
            <wp:positionH relativeFrom="column">
              <wp:posOffset>203200</wp:posOffset>
            </wp:positionH>
            <wp:positionV relativeFrom="paragraph">
              <wp:posOffset>33020</wp:posOffset>
            </wp:positionV>
            <wp:extent cx="2501900" cy="1407160"/>
            <wp:effectExtent l="0" t="0" r="0" b="254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3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01405B" w:rsidP="006C078C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5888" behindDoc="1" locked="0" layoutInCell="1" allowOverlap="1" wp14:anchorId="483B0CC8" wp14:editId="1C663B16">
            <wp:simplePos x="0" y="0"/>
            <wp:positionH relativeFrom="column">
              <wp:posOffset>2709545</wp:posOffset>
            </wp:positionH>
            <wp:positionV relativeFrom="paragraph">
              <wp:posOffset>138430</wp:posOffset>
            </wp:positionV>
            <wp:extent cx="2504440" cy="1408430"/>
            <wp:effectExtent l="0" t="0" r="0" b="127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40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4864" behindDoc="1" locked="0" layoutInCell="1" allowOverlap="1" wp14:anchorId="6FFA5270" wp14:editId="71398F4A">
            <wp:simplePos x="0" y="0"/>
            <wp:positionH relativeFrom="column">
              <wp:posOffset>209550</wp:posOffset>
            </wp:positionH>
            <wp:positionV relativeFrom="paragraph">
              <wp:posOffset>138430</wp:posOffset>
            </wp:positionV>
            <wp:extent cx="2504440" cy="1408430"/>
            <wp:effectExtent l="0" t="0" r="0" b="127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4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470D3B">
      <w:pPr>
        <w:tabs>
          <w:tab w:val="left" w:pos="28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6912" behindDoc="1" locked="0" layoutInCell="1" allowOverlap="1" wp14:anchorId="30E2C3C8" wp14:editId="067DAC6C">
            <wp:simplePos x="0" y="0"/>
            <wp:positionH relativeFrom="column">
              <wp:posOffset>2708275</wp:posOffset>
            </wp:positionH>
            <wp:positionV relativeFrom="paragraph">
              <wp:posOffset>57150</wp:posOffset>
            </wp:positionV>
            <wp:extent cx="2504440" cy="1408430"/>
            <wp:effectExtent l="0" t="0" r="0" b="127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41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7936" behindDoc="1" locked="0" layoutInCell="1" allowOverlap="1" wp14:anchorId="1E4C59C4" wp14:editId="721C8652">
            <wp:simplePos x="0" y="0"/>
            <wp:positionH relativeFrom="column">
              <wp:posOffset>203835</wp:posOffset>
            </wp:positionH>
            <wp:positionV relativeFrom="paragraph">
              <wp:posOffset>56515</wp:posOffset>
            </wp:positionV>
            <wp:extent cx="2504440" cy="1408430"/>
            <wp:effectExtent l="0" t="0" r="0" b="127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42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470D3B" w:rsidRDefault="00470D3B" w:rsidP="00470D3B">
      <w:pPr>
        <w:tabs>
          <w:tab w:val="left" w:pos="28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lastRenderedPageBreak/>
        <w:drawing>
          <wp:anchor distT="0" distB="0" distL="114300" distR="114300" simplePos="0" relativeHeight="251689984" behindDoc="1" locked="0" layoutInCell="1" allowOverlap="1" wp14:anchorId="66C847E0" wp14:editId="2C7A3C96">
            <wp:simplePos x="0" y="0"/>
            <wp:positionH relativeFrom="column">
              <wp:posOffset>2691130</wp:posOffset>
            </wp:positionH>
            <wp:positionV relativeFrom="paragraph">
              <wp:posOffset>57150</wp:posOffset>
            </wp:positionV>
            <wp:extent cx="2504440" cy="1408430"/>
            <wp:effectExtent l="0" t="0" r="0" b="12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85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88960" behindDoc="1" locked="0" layoutInCell="1" allowOverlap="1" wp14:anchorId="0EEC01D9" wp14:editId="0F0FA8B8">
            <wp:simplePos x="0" y="0"/>
            <wp:positionH relativeFrom="column">
              <wp:posOffset>188512</wp:posOffset>
            </wp:positionH>
            <wp:positionV relativeFrom="paragraph">
              <wp:posOffset>52070</wp:posOffset>
            </wp:positionV>
            <wp:extent cx="2504440" cy="1408430"/>
            <wp:effectExtent l="0" t="0" r="0" b="127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084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470D3B">
      <w:pPr>
        <w:tabs>
          <w:tab w:val="left" w:pos="284"/>
        </w:tabs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470D3B" w:rsidP="006C078C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1008" behindDoc="1" locked="0" layoutInCell="1" allowOverlap="1" wp14:anchorId="6656768A" wp14:editId="1E0E6A2C">
            <wp:simplePos x="0" y="0"/>
            <wp:positionH relativeFrom="column">
              <wp:posOffset>2693670</wp:posOffset>
            </wp:positionH>
            <wp:positionV relativeFrom="paragraph">
              <wp:posOffset>160020</wp:posOffset>
            </wp:positionV>
            <wp:extent cx="2504440" cy="1408430"/>
            <wp:effectExtent l="0" t="0" r="0" b="127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121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2032" behindDoc="1" locked="0" layoutInCell="1" allowOverlap="1" wp14:anchorId="0C21C1CF" wp14:editId="0614C857">
            <wp:simplePos x="0" y="0"/>
            <wp:positionH relativeFrom="column">
              <wp:posOffset>189230</wp:posOffset>
            </wp:positionH>
            <wp:positionV relativeFrom="paragraph">
              <wp:posOffset>160020</wp:posOffset>
            </wp:positionV>
            <wp:extent cx="2504440" cy="1408430"/>
            <wp:effectExtent l="0" t="0" r="0" b="127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125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470D3B" w:rsidP="006C078C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3056" behindDoc="1" locked="0" layoutInCell="1" allowOverlap="1" wp14:anchorId="6F118388" wp14:editId="0DEFED26">
            <wp:simplePos x="0" y="0"/>
            <wp:positionH relativeFrom="column">
              <wp:posOffset>2693670</wp:posOffset>
            </wp:positionH>
            <wp:positionV relativeFrom="paragraph">
              <wp:posOffset>70485</wp:posOffset>
            </wp:positionV>
            <wp:extent cx="2504440" cy="1408430"/>
            <wp:effectExtent l="0" t="0" r="0" b="127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130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4080" behindDoc="1" locked="0" layoutInCell="1" allowOverlap="1" wp14:anchorId="77D19AEF" wp14:editId="3F31A847">
            <wp:simplePos x="0" y="0"/>
            <wp:positionH relativeFrom="column">
              <wp:posOffset>191135</wp:posOffset>
            </wp:positionH>
            <wp:positionV relativeFrom="paragraph">
              <wp:posOffset>78740</wp:posOffset>
            </wp:positionV>
            <wp:extent cx="2501900" cy="1407160"/>
            <wp:effectExtent l="0" t="0" r="0" b="254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132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470D3B" w:rsidP="006C078C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6128" behindDoc="1" locked="0" layoutInCell="1" allowOverlap="1" wp14:anchorId="5A24C629" wp14:editId="4FD2EE3B">
            <wp:simplePos x="0" y="0"/>
            <wp:positionH relativeFrom="column">
              <wp:posOffset>2693560</wp:posOffset>
            </wp:positionH>
            <wp:positionV relativeFrom="paragraph">
              <wp:posOffset>172830</wp:posOffset>
            </wp:positionV>
            <wp:extent cx="2503989" cy="1408374"/>
            <wp:effectExtent l="0" t="0" r="0" b="1905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273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139" cy="1412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1F6"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95104" behindDoc="1" locked="0" layoutInCell="1" allowOverlap="1" wp14:anchorId="3B321354" wp14:editId="0B1C5CE7">
            <wp:simplePos x="0" y="0"/>
            <wp:positionH relativeFrom="column">
              <wp:posOffset>188782</wp:posOffset>
            </wp:positionH>
            <wp:positionV relativeFrom="paragraph">
              <wp:posOffset>175895</wp:posOffset>
            </wp:positionV>
            <wp:extent cx="2501265" cy="1407160"/>
            <wp:effectExtent l="0" t="0" r="0" b="254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3133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Default="00C111F6" w:rsidP="006C078C">
      <w:pPr>
        <w:rPr>
          <w:rFonts w:asciiTheme="minorHAnsi" w:hAnsiTheme="minorHAnsi" w:cs="Arial"/>
        </w:rPr>
      </w:pPr>
    </w:p>
    <w:p w:rsidR="00C111F6" w:rsidRPr="006C078C" w:rsidRDefault="00C111F6" w:rsidP="006C078C">
      <w:pPr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470D3B" w:rsidP="00470D3B">
      <w:pPr>
        <w:pStyle w:val="Listenabsatz"/>
        <w:ind w:left="567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de-AT" w:eastAsia="de-AT"/>
        </w:rPr>
        <w:lastRenderedPageBreak/>
        <w:drawing>
          <wp:anchor distT="0" distB="0" distL="114300" distR="114300" simplePos="0" relativeHeight="251678720" behindDoc="1" locked="0" layoutInCell="1" allowOverlap="1" wp14:anchorId="7509A3D3" wp14:editId="0DDEC78C">
            <wp:simplePos x="0" y="0"/>
            <wp:positionH relativeFrom="column">
              <wp:posOffset>2883535</wp:posOffset>
            </wp:positionH>
            <wp:positionV relativeFrom="paragraph">
              <wp:posOffset>49530</wp:posOffset>
            </wp:positionV>
            <wp:extent cx="2501900" cy="1407160"/>
            <wp:effectExtent l="0" t="0" r="0" b="254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9_13464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noProof/>
          <w:lang w:val="de-AT" w:eastAsia="de-AT"/>
        </w:rPr>
        <w:drawing>
          <wp:anchor distT="0" distB="0" distL="114300" distR="114300" simplePos="0" relativeHeight="251679744" behindDoc="1" locked="0" layoutInCell="1" allowOverlap="1" wp14:anchorId="4408E4B3" wp14:editId="243A8B95">
            <wp:simplePos x="0" y="0"/>
            <wp:positionH relativeFrom="column">
              <wp:posOffset>377907</wp:posOffset>
            </wp:positionH>
            <wp:positionV relativeFrom="paragraph">
              <wp:posOffset>48260</wp:posOffset>
            </wp:positionV>
            <wp:extent cx="2504440" cy="1408430"/>
            <wp:effectExtent l="0" t="0" r="0" b="127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26_12585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Default="00C111F6" w:rsidP="00C111F6">
      <w:pPr>
        <w:pStyle w:val="Listenabsatz"/>
        <w:rPr>
          <w:rFonts w:asciiTheme="minorHAnsi" w:hAnsiTheme="minorHAnsi" w:cs="Arial"/>
        </w:rPr>
      </w:pPr>
    </w:p>
    <w:p w:rsidR="00C111F6" w:rsidRPr="00C6795C" w:rsidRDefault="00C111F6" w:rsidP="00C6795C">
      <w:pPr>
        <w:rPr>
          <w:rFonts w:asciiTheme="minorHAnsi" w:hAnsiTheme="minorHAnsi" w:cs="Arial"/>
        </w:rPr>
      </w:pPr>
    </w:p>
    <w:p w:rsidR="00D5277A" w:rsidRDefault="00D5277A" w:rsidP="00D5277A">
      <w:pPr>
        <w:pStyle w:val="Listenabsatz"/>
        <w:numPr>
          <w:ilvl w:val="0"/>
          <w:numId w:val="5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Ergebnis</w:t>
      </w:r>
    </w:p>
    <w:p w:rsidR="00D5277A" w:rsidRPr="005A29AD" w:rsidRDefault="005A29AD" w:rsidP="005A29AD">
      <w:pPr>
        <w:ind w:left="708"/>
        <w:rPr>
          <w:rFonts w:asciiTheme="minorHAnsi" w:hAnsiTheme="minorHAnsi" w:cs="Arial"/>
          <w:b/>
        </w:rPr>
      </w:pPr>
      <w:r w:rsidRPr="005A29AD">
        <w:rPr>
          <w:rFonts w:asciiTheme="minorHAnsi" w:hAnsiTheme="minorHAnsi" w:cs="Arial"/>
          <w:b/>
        </w:rPr>
        <w:t>IFollower.java</w:t>
      </w:r>
    </w:p>
    <w:p w:rsidR="00D5277A" w:rsidRDefault="00D5277A" w:rsidP="00D5277A">
      <w:pPr>
        <w:pStyle w:val="Listenabsatz"/>
        <w:numPr>
          <w:ilvl w:val="0"/>
          <w:numId w:val="5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Problem + Lösungsvorschläge / Lösung</w:t>
      </w:r>
    </w:p>
    <w:p w:rsidR="005A29AD" w:rsidRDefault="005A29AD" w:rsidP="005A29AD">
      <w:pPr>
        <w:pStyle w:val="Listenabsatz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-</w:t>
      </w:r>
    </w:p>
    <w:p w:rsidR="00DB75AF" w:rsidRDefault="00DB75AF" w:rsidP="00DB75AF">
      <w:pPr>
        <w:rPr>
          <w:rFonts w:asciiTheme="minorHAnsi" w:hAnsiTheme="minorHAnsi" w:cs="Arial"/>
        </w:rPr>
      </w:pPr>
    </w:p>
    <w:p w:rsidR="00DB75AF" w:rsidRPr="00A46A9C" w:rsidRDefault="00DB75AF" w:rsidP="00DB75AF">
      <w:pPr>
        <w:pStyle w:val="Listenabsatz"/>
        <w:numPr>
          <w:ilvl w:val="0"/>
          <w:numId w:val="3"/>
        </w:numPr>
        <w:ind w:left="-284" w:firstLine="0"/>
        <w:rPr>
          <w:rFonts w:asciiTheme="minorHAnsi" w:hAnsiTheme="minorHAnsi" w:cs="Arial"/>
          <w:u w:val="single"/>
        </w:rPr>
      </w:pPr>
      <w:r w:rsidRPr="00A46A9C">
        <w:rPr>
          <w:rFonts w:asciiTheme="minorHAnsi" w:hAnsiTheme="minorHAnsi" w:cs="Arial"/>
          <w:u w:val="single"/>
        </w:rPr>
        <w:t>ANMERKUNG:</w:t>
      </w:r>
    </w:p>
    <w:p w:rsidR="00DB75AF" w:rsidRDefault="00DB75AF" w:rsidP="00DB75AF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Von unserer Arbeit kann man sich a</w:t>
      </w:r>
      <w:r w:rsidR="0001405B">
        <w:rPr>
          <w:rFonts w:asciiTheme="minorHAnsi" w:hAnsiTheme="minorHAnsi" w:cs="Arial"/>
        </w:rPr>
        <w:t>uch seit dem 26.11.2014 auf YouT</w:t>
      </w:r>
      <w:r>
        <w:rPr>
          <w:rFonts w:asciiTheme="minorHAnsi" w:hAnsiTheme="minorHAnsi" w:cs="Arial"/>
        </w:rPr>
        <w:t>ube überzeugen.</w:t>
      </w:r>
    </w:p>
    <w:p w:rsidR="00DB75AF" w:rsidRDefault="00DB75AF" w:rsidP="00DB75AF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Hier der Link</w:t>
      </w:r>
      <w:r w:rsidR="0001405B">
        <w:rPr>
          <w:rFonts w:asciiTheme="minorHAnsi" w:hAnsiTheme="minorHAnsi" w:cs="Arial"/>
        </w:rPr>
        <w:t xml:space="preserve"> zu unserem Video</w:t>
      </w:r>
      <w:r>
        <w:rPr>
          <w:rFonts w:asciiTheme="minorHAnsi" w:hAnsiTheme="minorHAnsi" w:cs="Arial"/>
        </w:rPr>
        <w:t xml:space="preserve">: </w:t>
      </w:r>
      <w:hyperlink r:id="rId36" w:history="1">
        <w:r w:rsidRPr="003053D6">
          <w:rPr>
            <w:rStyle w:val="Hyperlink"/>
            <w:rFonts w:asciiTheme="minorHAnsi" w:hAnsiTheme="minorHAnsi" w:cs="Arial"/>
          </w:rPr>
          <w:t>https://www.youtube.com/watch?v=OO6mlWeMbU8&amp;feature=youtu.be</w:t>
        </w:r>
      </w:hyperlink>
    </w:p>
    <w:p w:rsidR="00DB75AF" w:rsidRPr="00DB75AF" w:rsidRDefault="00DB75AF" w:rsidP="00DB75AF">
      <w:pPr>
        <w:rPr>
          <w:rFonts w:asciiTheme="minorHAnsi" w:hAnsiTheme="minorHAnsi" w:cs="Arial"/>
        </w:rPr>
      </w:pPr>
    </w:p>
    <w:sectPr w:rsidR="00DB75AF" w:rsidRPr="00DB75AF" w:rsidSect="00F8309E">
      <w:headerReference w:type="default" r:id="rId37"/>
      <w:footerReference w:type="default" r:id="rId38"/>
      <w:pgSz w:w="11906" w:h="16838"/>
      <w:pgMar w:top="1418" w:right="1418" w:bottom="1429" w:left="1418" w:header="709" w:footer="87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7F17" w:rsidRDefault="00017F17" w:rsidP="00F8309E">
      <w:r>
        <w:separator/>
      </w:r>
    </w:p>
  </w:endnote>
  <w:endnote w:type="continuationSeparator" w:id="0">
    <w:p w:rsidR="00017F17" w:rsidRDefault="00017F17" w:rsidP="00F83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70" w:type="dxa"/>
      <w:tblInd w:w="103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835"/>
      <w:gridCol w:w="3400"/>
      <w:gridCol w:w="2835"/>
    </w:tblGrid>
    <w:tr w:rsidR="00F8309E" w:rsidTr="007B3C61">
      <w:tc>
        <w:tcPr>
          <w:tcW w:w="2835" w:type="dxa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F8309E" w:rsidRDefault="00F8309E">
          <w:pPr>
            <w:pStyle w:val="Fuzeile1"/>
            <w:tabs>
              <w:tab w:val="clear" w:pos="4536"/>
              <w:tab w:val="clear" w:pos="9072"/>
            </w:tabs>
            <w:snapToGrid w:val="0"/>
            <w:rPr>
              <w:rFonts w:ascii="Arial" w:hAnsi="Arial" w:cs="Arial"/>
              <w:color w:val="999999"/>
              <w:sz w:val="16"/>
              <w:szCs w:val="16"/>
            </w:rPr>
          </w:pPr>
        </w:p>
      </w:tc>
      <w:tc>
        <w:tcPr>
          <w:tcW w:w="3400" w:type="dxa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F8309E" w:rsidRDefault="00F8309E">
          <w:pPr>
            <w:pStyle w:val="Fuzeile1"/>
            <w:tabs>
              <w:tab w:val="clear" w:pos="4536"/>
              <w:tab w:val="clear" w:pos="9072"/>
            </w:tabs>
            <w:snapToGrid w:val="0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val="de-AT" w:eastAsia="de-AT"/>
            </w:rPr>
            <w:drawing>
              <wp:inline distT="0" distB="0" distL="0" distR="0" wp14:anchorId="2E656DBE" wp14:editId="042FEBB7">
                <wp:extent cx="2015999" cy="348480"/>
                <wp:effectExtent l="0" t="0" r="0" b="0"/>
                <wp:docPr id="2" name="graphics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alphaModFix/>
                          <a:lum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5999" cy="348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  <w:shd w:val="clear" w:color="auto" w:fill="auto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F8309E" w:rsidRDefault="00744412">
          <w:pPr>
            <w:pStyle w:val="Fuzeile1"/>
            <w:tabs>
              <w:tab w:val="clear" w:pos="4536"/>
              <w:tab w:val="clear" w:pos="9072"/>
            </w:tabs>
            <w:snapToGrid w:val="0"/>
            <w:jc w:val="right"/>
            <w:textAlignment w:val="center"/>
          </w:pPr>
          <w:r>
            <w:t xml:space="preserve">Seite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 w:rsidR="00470D3B">
            <w:rPr>
              <w:b/>
              <w:noProof/>
            </w:rPr>
            <w:t>6</w:t>
          </w:r>
          <w:r>
            <w:rPr>
              <w:b/>
            </w:rPr>
            <w:fldChar w:fldCharType="end"/>
          </w:r>
          <w:r>
            <w:t xml:space="preserve"> von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 w:rsidR="00470D3B">
            <w:rPr>
              <w:b/>
              <w:noProof/>
            </w:rPr>
            <w:t>11</w:t>
          </w:r>
          <w:r>
            <w:rPr>
              <w:b/>
            </w:rPr>
            <w:fldChar w:fldCharType="end"/>
          </w:r>
        </w:p>
      </w:tc>
    </w:tr>
  </w:tbl>
  <w:p w:rsidR="00F8309E" w:rsidRDefault="00F8309E">
    <w:pPr>
      <w:pStyle w:val="Fuzeile1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7F17" w:rsidRDefault="00017F17" w:rsidP="00F8309E">
      <w:r w:rsidRPr="00F8309E">
        <w:rPr>
          <w:color w:val="000000"/>
        </w:rPr>
        <w:separator/>
      </w:r>
    </w:p>
  </w:footnote>
  <w:footnote w:type="continuationSeparator" w:id="0">
    <w:p w:rsidR="00017F17" w:rsidRDefault="00017F17" w:rsidP="00F830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70" w:type="dxa"/>
      <w:tblInd w:w="-113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268"/>
      <w:gridCol w:w="4534"/>
      <w:gridCol w:w="2268"/>
    </w:tblGrid>
    <w:tr w:rsidR="00F8309E" w:rsidTr="00F67F3E">
      <w:trPr>
        <w:trHeight w:val="1260"/>
      </w:trPr>
      <w:tc>
        <w:tcPr>
          <w:tcW w:w="907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:rsidR="00F8309E" w:rsidRDefault="009670DE">
          <w:pPr>
            <w:pStyle w:val="Kopfzeile1"/>
            <w:snapToGrid w:val="0"/>
            <w:spacing w:before="60" w:after="60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val="de-AT" w:eastAsia="de-AT"/>
            </w:rPr>
            <w:drawing>
              <wp:inline distT="0" distB="0" distL="0" distR="0" wp14:anchorId="4EC68D57" wp14:editId="32292CA1">
                <wp:extent cx="5609240" cy="1146229"/>
                <wp:effectExtent l="19050" t="0" r="0" b="0"/>
                <wp:docPr id="4" name="Grafik 3" descr="spengerlogo-cu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pengerlogo-cut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4881" cy="1147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F8309E" w:rsidTr="00A23552">
      <w:trPr>
        <w:trHeight w:hRule="exact" w:val="2390"/>
      </w:trPr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57" w:type="dxa"/>
            <w:left w:w="113" w:type="dxa"/>
            <w:bottom w:w="57" w:type="dxa"/>
            <w:right w:w="113" w:type="dxa"/>
          </w:tcMar>
        </w:tcPr>
        <w:p w:rsidR="00744412" w:rsidRDefault="00F8309E" w:rsidP="00C20448">
          <w:pPr>
            <w:pStyle w:val="Kopfzeile1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Name:</w:t>
          </w:r>
          <w:r w:rsidR="00744412">
            <w:rPr>
              <w:rFonts w:ascii="Arial" w:hAnsi="Arial" w:cs="Arial"/>
              <w:b/>
            </w:rPr>
            <w:t xml:space="preserve"> </w:t>
          </w:r>
          <w:r w:rsidR="00C20448">
            <w:rPr>
              <w:rFonts w:ascii="Arial" w:hAnsi="Arial" w:cs="Arial"/>
              <w:b/>
            </w:rPr>
            <w:t>Philip Steinhäuser</w:t>
          </w:r>
        </w:p>
        <w:p w:rsidR="00A23552" w:rsidRDefault="00C20448" w:rsidP="00C20448">
          <w:pPr>
            <w:pStyle w:val="Kopfzeile1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Gruppe: Alexander </w:t>
          </w:r>
          <w:proofErr w:type="spellStart"/>
          <w:r>
            <w:rPr>
              <w:rFonts w:ascii="Arial" w:hAnsi="Arial" w:cs="Arial"/>
              <w:b/>
            </w:rPr>
            <w:t>Halbarth</w:t>
          </w:r>
          <w:proofErr w:type="spellEnd"/>
          <w:r>
            <w:rPr>
              <w:rFonts w:ascii="Arial" w:hAnsi="Arial" w:cs="Arial"/>
              <w:b/>
            </w:rPr>
            <w:t>, Sebastian Götze</w:t>
          </w:r>
          <w:r w:rsidR="00A23552">
            <w:rPr>
              <w:rFonts w:ascii="Arial" w:hAnsi="Arial" w:cs="Arial"/>
              <w:b/>
            </w:rPr>
            <w:t>,</w:t>
          </w:r>
        </w:p>
        <w:p w:rsidR="00A23552" w:rsidRDefault="00A23552" w:rsidP="00C20448">
          <w:pPr>
            <w:pStyle w:val="Kopfzeile1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Kaufmann Michael</w:t>
          </w:r>
        </w:p>
        <w:p w:rsidR="00C20448" w:rsidRDefault="00C20448" w:rsidP="00C20448">
          <w:pPr>
            <w:pStyle w:val="Kopfzeile1"/>
            <w:snapToGrid w:val="0"/>
            <w:rPr>
              <w:rFonts w:ascii="Arial" w:hAnsi="Arial" w:cs="Arial"/>
              <w:b/>
            </w:rPr>
          </w:pPr>
        </w:p>
      </w:tc>
      <w:tc>
        <w:tcPr>
          <w:tcW w:w="453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57" w:type="dxa"/>
            <w:left w:w="113" w:type="dxa"/>
            <w:bottom w:w="57" w:type="dxa"/>
            <w:right w:w="113" w:type="dxa"/>
          </w:tcMar>
        </w:tcPr>
        <w:p w:rsidR="00F8309E" w:rsidRDefault="00F8309E">
          <w:pPr>
            <w:pStyle w:val="Kopfzeile1"/>
            <w:snapToGrid w:val="0"/>
            <w:jc w:val="center"/>
            <w:rPr>
              <w:rFonts w:ascii="Arial" w:hAnsi="Arial" w:cs="Arial"/>
              <w:b/>
              <w:sz w:val="44"/>
              <w:szCs w:val="44"/>
            </w:rPr>
          </w:pPr>
          <w:r>
            <w:rPr>
              <w:rFonts w:ascii="Arial" w:hAnsi="Arial" w:cs="Arial"/>
              <w:b/>
              <w:sz w:val="44"/>
              <w:szCs w:val="44"/>
            </w:rPr>
            <w:t>Laborprotokoll</w:t>
          </w:r>
        </w:p>
        <w:p w:rsidR="00F8309E" w:rsidRDefault="00F8309E">
          <w:pPr>
            <w:pStyle w:val="Kopfzeile1"/>
            <w:snapToGrid w:val="0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zur Übung</w:t>
          </w:r>
        </w:p>
        <w:p w:rsidR="0017626B" w:rsidRPr="0017626B" w:rsidRDefault="0017626B">
          <w:pPr>
            <w:pStyle w:val="Kopfzeile1"/>
            <w:snapToGrid w:val="0"/>
            <w:jc w:val="center"/>
            <w:rPr>
              <w:rFonts w:ascii="Arial" w:hAnsi="Arial" w:cs="Arial"/>
              <w:b/>
              <w:sz w:val="32"/>
              <w:szCs w:val="20"/>
            </w:rPr>
          </w:pP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470D3B" w:rsidRDefault="00F8309E">
          <w:pPr>
            <w:pStyle w:val="Kopfzeile1"/>
            <w:snapToGrid w:val="0"/>
            <w:spacing w:after="57"/>
            <w:rPr>
              <w:rFonts w:ascii="Arial" w:hAnsi="Arial" w:cs="Arial"/>
              <w:b/>
            </w:rPr>
          </w:pPr>
          <w:bookmarkStart w:id="1" w:name="OLE_LINK2"/>
          <w:bookmarkStart w:id="2" w:name="OLE_LINK1"/>
          <w:r>
            <w:rPr>
              <w:rFonts w:ascii="Arial" w:hAnsi="Arial" w:cs="Arial"/>
              <w:b/>
            </w:rPr>
            <w:t>Datum:</w:t>
          </w:r>
        </w:p>
        <w:p w:rsidR="00470D3B" w:rsidRDefault="00470D3B">
          <w:pPr>
            <w:pStyle w:val="Kopfzeile1"/>
            <w:snapToGrid w:val="0"/>
            <w:spacing w:after="57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12.11.2014</w:t>
          </w:r>
        </w:p>
        <w:p w:rsidR="00F8309E" w:rsidRDefault="00A23552">
          <w:pPr>
            <w:pStyle w:val="Kopfzeile1"/>
            <w:snapToGrid w:val="0"/>
            <w:spacing w:after="57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19</w:t>
          </w:r>
          <w:r w:rsidR="00C20448">
            <w:rPr>
              <w:rFonts w:ascii="Arial" w:hAnsi="Arial" w:cs="Arial"/>
              <w:b/>
            </w:rPr>
            <w:t>.11.2014</w:t>
          </w:r>
        </w:p>
        <w:p w:rsidR="00470D3B" w:rsidRDefault="00470D3B">
          <w:pPr>
            <w:pStyle w:val="Kopfzeile1"/>
            <w:snapToGrid w:val="0"/>
            <w:spacing w:after="57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26.11.2014</w:t>
          </w:r>
        </w:p>
        <w:bookmarkEnd w:id="1"/>
        <w:bookmarkEnd w:id="2"/>
        <w:p w:rsidR="00F8309E" w:rsidRDefault="00F8309E">
          <w:pPr>
            <w:pStyle w:val="Kopfzeile1"/>
            <w:spacing w:after="57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Übung Nr.:</w:t>
          </w:r>
        </w:p>
      </w:tc>
    </w:tr>
    <w:tr w:rsidR="00F8309E" w:rsidTr="00F67F3E">
      <w:trPr>
        <w:trHeight w:hRule="exact" w:val="397"/>
      </w:trPr>
      <w:tc>
        <w:tcPr>
          <w:tcW w:w="2268" w:type="dxa"/>
          <w:tcBorders>
            <w:top w:val="single" w:sz="4" w:space="0" w:color="000000"/>
            <w:left w:val="single" w:sz="4" w:space="0" w:color="000000"/>
          </w:tcBorders>
          <w:shd w:val="clear" w:color="auto" w:fill="auto"/>
          <w:tcMar>
            <w:top w:w="57" w:type="dxa"/>
            <w:left w:w="113" w:type="dxa"/>
            <w:bottom w:w="57" w:type="dxa"/>
            <w:right w:w="113" w:type="dxa"/>
          </w:tcMar>
          <w:vAlign w:val="center"/>
        </w:tcPr>
        <w:p w:rsidR="00F8309E" w:rsidRDefault="00F8309E" w:rsidP="00C20448">
          <w:pPr>
            <w:pStyle w:val="Kopfzeile1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Klasse:</w:t>
          </w:r>
          <w:r w:rsidR="00F67F3E">
            <w:rPr>
              <w:rFonts w:ascii="Arial" w:hAnsi="Arial" w:cs="Arial"/>
              <w:b/>
            </w:rPr>
            <w:t xml:space="preserve"> </w:t>
          </w:r>
          <w:r w:rsidR="00C20448">
            <w:rPr>
              <w:rFonts w:ascii="Arial" w:hAnsi="Arial" w:cs="Arial"/>
              <w:b/>
            </w:rPr>
            <w:t>5CHIF</w:t>
          </w:r>
        </w:p>
      </w:tc>
      <w:tc>
        <w:tcPr>
          <w:tcW w:w="453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57" w:type="dxa"/>
            <w:left w:w="113" w:type="dxa"/>
            <w:bottom w:w="57" w:type="dxa"/>
            <w:right w:w="113" w:type="dxa"/>
          </w:tcMar>
        </w:tcPr>
        <w:p w:rsidR="00F8309E" w:rsidRDefault="00F8309E">
          <w:pPr>
            <w:widowControl w:val="0"/>
            <w:rPr>
              <w:rFonts w:ascii="Liberation Serif" w:eastAsia="DejaVu Sans" w:hAnsi="Liberation Serif" w:cs="DejaVu Sans"/>
              <w:lang w:val="de-AT" w:bidi="hi-IN"/>
            </w:rPr>
          </w:pPr>
        </w:p>
      </w:tc>
      <w:tc>
        <w:tcPr>
          <w:tcW w:w="2268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F8309E" w:rsidRDefault="00F8309E" w:rsidP="002F63B2">
          <w:pPr>
            <w:pStyle w:val="Kopfzeile1"/>
            <w:snapToGrid w:val="0"/>
            <w:spacing w:after="57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Raum Nr.:</w:t>
          </w:r>
          <w:r w:rsidR="00744412">
            <w:rPr>
              <w:rFonts w:ascii="Arial" w:hAnsi="Arial" w:cs="Arial"/>
              <w:b/>
            </w:rPr>
            <w:t xml:space="preserve"> </w:t>
          </w:r>
        </w:p>
      </w:tc>
    </w:tr>
    <w:tr w:rsidR="00F8309E" w:rsidTr="00F67F3E">
      <w:trPr>
        <w:trHeight w:hRule="exact" w:val="397"/>
      </w:trPr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57" w:type="dxa"/>
            <w:left w:w="113" w:type="dxa"/>
            <w:bottom w:w="57" w:type="dxa"/>
            <w:right w:w="113" w:type="dxa"/>
          </w:tcMar>
          <w:vAlign w:val="center"/>
        </w:tcPr>
        <w:p w:rsidR="00F8309E" w:rsidRDefault="00F8309E" w:rsidP="00F67F3E">
          <w:pPr>
            <w:pStyle w:val="Kopfzeile1"/>
            <w:snapToGrid w:val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Lehrer:</w:t>
          </w:r>
          <w:r w:rsidR="00744412">
            <w:rPr>
              <w:rFonts w:ascii="Arial" w:hAnsi="Arial" w:cs="Arial"/>
              <w:b/>
            </w:rPr>
            <w:t xml:space="preserve"> </w:t>
          </w:r>
        </w:p>
      </w:tc>
      <w:tc>
        <w:tcPr>
          <w:tcW w:w="4534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F8309E" w:rsidRDefault="00F8309E">
          <w:pPr>
            <w:pStyle w:val="Kopfzeile1"/>
            <w:snapToGrid w:val="0"/>
            <w:rPr>
              <w:rFonts w:ascii="Arial" w:hAnsi="Arial" w:cs="Arial"/>
              <w:b/>
              <w:color w:val="2300DC"/>
            </w:rPr>
          </w:pPr>
          <w:r>
            <w:rPr>
              <w:rFonts w:ascii="Arial" w:hAnsi="Arial" w:cs="Arial"/>
              <w:b/>
              <w:color w:val="2300DC"/>
            </w:rPr>
            <w:t>Abgabedatum:</w:t>
          </w:r>
        </w:p>
      </w:tc>
      <w:tc>
        <w:tcPr>
          <w:tcW w:w="2268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13" w:type="dxa"/>
            <w:bottom w:w="0" w:type="dxa"/>
            <w:right w:w="113" w:type="dxa"/>
          </w:tcMar>
          <w:vAlign w:val="center"/>
        </w:tcPr>
        <w:p w:rsidR="00F8309E" w:rsidRDefault="00F8309E">
          <w:pPr>
            <w:pStyle w:val="Kopfzeile1"/>
            <w:snapToGrid w:val="0"/>
            <w:spacing w:after="57"/>
            <w:rPr>
              <w:rFonts w:ascii="Arial" w:hAnsi="Arial" w:cs="Arial"/>
              <w:b/>
              <w:color w:val="2300DC"/>
            </w:rPr>
          </w:pPr>
          <w:r>
            <w:rPr>
              <w:rFonts w:ascii="Arial" w:hAnsi="Arial" w:cs="Arial"/>
              <w:b/>
              <w:color w:val="2300DC"/>
            </w:rPr>
            <w:t>Bewertung:</w:t>
          </w:r>
        </w:p>
      </w:tc>
    </w:tr>
  </w:tbl>
  <w:p w:rsidR="00F8309E" w:rsidRDefault="00F8309E">
    <w:pPr>
      <w:pStyle w:val="Kopfzeile1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6517"/>
    <w:multiLevelType w:val="hybridMultilevel"/>
    <w:tmpl w:val="6CF69AB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51AD2"/>
    <w:multiLevelType w:val="hybridMultilevel"/>
    <w:tmpl w:val="463A7F80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F045EDC">
      <w:start w:val="1"/>
      <w:numFmt w:val="bullet"/>
      <w:lvlText w:val=""/>
      <w:lvlJc w:val="left"/>
      <w:pPr>
        <w:ind w:left="3600" w:hanging="360"/>
      </w:pPr>
      <w:rPr>
        <w:rFonts w:ascii="Wingdings" w:eastAsia="Times New Roman" w:hAnsi="Wingdings" w:cs="Aria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34D1D17"/>
    <w:multiLevelType w:val="hybridMultilevel"/>
    <w:tmpl w:val="9E1AE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231197"/>
    <w:multiLevelType w:val="hybridMultilevel"/>
    <w:tmpl w:val="8FE49AF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FD0D81"/>
    <w:multiLevelType w:val="multilevel"/>
    <w:tmpl w:val="86AE4690"/>
    <w:styleLink w:val="WW8Num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448"/>
    <w:rsid w:val="0001405B"/>
    <w:rsid w:val="00017F17"/>
    <w:rsid w:val="00130FCA"/>
    <w:rsid w:val="001532D9"/>
    <w:rsid w:val="0017626B"/>
    <w:rsid w:val="002A184F"/>
    <w:rsid w:val="002F63B2"/>
    <w:rsid w:val="003066BE"/>
    <w:rsid w:val="0038418D"/>
    <w:rsid w:val="00470D3B"/>
    <w:rsid w:val="004D2AA5"/>
    <w:rsid w:val="00584549"/>
    <w:rsid w:val="005A29AD"/>
    <w:rsid w:val="005A3269"/>
    <w:rsid w:val="005D70DB"/>
    <w:rsid w:val="005E0602"/>
    <w:rsid w:val="0062340F"/>
    <w:rsid w:val="006B3ACF"/>
    <w:rsid w:val="006C078C"/>
    <w:rsid w:val="006C1EE4"/>
    <w:rsid w:val="00744412"/>
    <w:rsid w:val="00841EEA"/>
    <w:rsid w:val="008574BD"/>
    <w:rsid w:val="008D5F4E"/>
    <w:rsid w:val="008E76CF"/>
    <w:rsid w:val="009670DE"/>
    <w:rsid w:val="009679EC"/>
    <w:rsid w:val="009D6A88"/>
    <w:rsid w:val="00A10B4B"/>
    <w:rsid w:val="00A23552"/>
    <w:rsid w:val="00A46A9C"/>
    <w:rsid w:val="00A503A2"/>
    <w:rsid w:val="00C111F6"/>
    <w:rsid w:val="00C175AA"/>
    <w:rsid w:val="00C20448"/>
    <w:rsid w:val="00C44216"/>
    <w:rsid w:val="00C6795C"/>
    <w:rsid w:val="00C76218"/>
    <w:rsid w:val="00CA24C5"/>
    <w:rsid w:val="00D5277A"/>
    <w:rsid w:val="00DB14A5"/>
    <w:rsid w:val="00DB75AF"/>
    <w:rsid w:val="00E24073"/>
    <w:rsid w:val="00E770E9"/>
    <w:rsid w:val="00F05D64"/>
    <w:rsid w:val="00F52F02"/>
    <w:rsid w:val="00F67F3E"/>
    <w:rsid w:val="00F8309E"/>
    <w:rsid w:val="00F86FB5"/>
    <w:rsid w:val="00FE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DejaVu Sans"/>
        <w:kern w:val="3"/>
        <w:sz w:val="24"/>
        <w:szCs w:val="24"/>
        <w:lang w:val="de-A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sid w:val="00F8309E"/>
    <w:pPr>
      <w:widowControl/>
    </w:pPr>
    <w:rPr>
      <w:rFonts w:ascii="Times New Roman" w:eastAsia="Times New Roman" w:hAnsi="Times New Roman" w:cs="Times New Roman"/>
      <w:lang w:val="de-DE" w:bidi="ar-SA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rsid w:val="00F8309E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Textbody">
    <w:name w:val="Text body"/>
    <w:basedOn w:val="Standard"/>
    <w:rsid w:val="00F8309E"/>
    <w:pPr>
      <w:spacing w:after="120"/>
    </w:pPr>
  </w:style>
  <w:style w:type="paragraph" w:styleId="Liste">
    <w:name w:val="List"/>
    <w:basedOn w:val="Textbody"/>
    <w:rsid w:val="00F8309E"/>
  </w:style>
  <w:style w:type="paragraph" w:customStyle="1" w:styleId="Beschriftung1">
    <w:name w:val="Beschriftung1"/>
    <w:basedOn w:val="Standard"/>
    <w:rsid w:val="00F8309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8309E"/>
    <w:pPr>
      <w:suppressLineNumbers/>
    </w:pPr>
  </w:style>
  <w:style w:type="paragraph" w:customStyle="1" w:styleId="Kopfzeile1">
    <w:name w:val="Kopfzeile1"/>
    <w:basedOn w:val="Standard"/>
    <w:rsid w:val="00F8309E"/>
    <w:pPr>
      <w:tabs>
        <w:tab w:val="center" w:pos="4536"/>
        <w:tab w:val="right" w:pos="9072"/>
      </w:tabs>
    </w:pPr>
  </w:style>
  <w:style w:type="paragraph" w:customStyle="1" w:styleId="Fuzeile1">
    <w:name w:val="Fußzeile1"/>
    <w:basedOn w:val="Standard"/>
    <w:rsid w:val="00F8309E"/>
    <w:pPr>
      <w:tabs>
        <w:tab w:val="center" w:pos="4536"/>
        <w:tab w:val="right" w:pos="9072"/>
      </w:tabs>
    </w:pPr>
  </w:style>
  <w:style w:type="paragraph" w:styleId="Sprechblasentext">
    <w:name w:val="Balloon Text"/>
    <w:basedOn w:val="Standard"/>
    <w:rsid w:val="00F8309E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F8309E"/>
    <w:pPr>
      <w:suppressLineNumbers/>
    </w:pPr>
  </w:style>
  <w:style w:type="paragraph" w:customStyle="1" w:styleId="TableHeading">
    <w:name w:val="Table Heading"/>
    <w:basedOn w:val="TableContents"/>
    <w:rsid w:val="00F8309E"/>
    <w:pPr>
      <w:jc w:val="center"/>
    </w:pPr>
    <w:rPr>
      <w:b/>
      <w:bCs/>
    </w:rPr>
  </w:style>
  <w:style w:type="paragraph" w:customStyle="1" w:styleId="ListContents">
    <w:name w:val="List Contents"/>
    <w:basedOn w:val="Standard"/>
    <w:rsid w:val="00F8309E"/>
    <w:pPr>
      <w:ind w:left="567"/>
    </w:pPr>
  </w:style>
  <w:style w:type="character" w:customStyle="1" w:styleId="FootnoteSymbol">
    <w:name w:val="Footnote Symbol"/>
    <w:rsid w:val="00F8309E"/>
  </w:style>
  <w:style w:type="character" w:customStyle="1" w:styleId="EndnoteSymbol">
    <w:name w:val="Endnote Symbol"/>
    <w:rsid w:val="00F8309E"/>
  </w:style>
  <w:style w:type="character" w:customStyle="1" w:styleId="Internetlink">
    <w:name w:val="Internet link"/>
    <w:rsid w:val="00F8309E"/>
    <w:rPr>
      <w:color w:val="000080"/>
      <w:u w:val="single"/>
    </w:rPr>
  </w:style>
  <w:style w:type="character" w:customStyle="1" w:styleId="VisitedInternetLink">
    <w:name w:val="Visited Internet Link"/>
    <w:rsid w:val="00F8309E"/>
    <w:rPr>
      <w:color w:val="800000"/>
      <w:u w:val="single"/>
    </w:rPr>
  </w:style>
  <w:style w:type="numbering" w:customStyle="1" w:styleId="WW8Num1">
    <w:name w:val="WW8Num1"/>
    <w:basedOn w:val="KeineListe"/>
    <w:rsid w:val="00F8309E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rsid w:val="00F8309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8309E"/>
    <w:rPr>
      <w:rFonts w:ascii="Times New Roman" w:eastAsia="Times New Roman" w:hAnsi="Times New Roman" w:cs="Times New Roman"/>
      <w:lang w:val="de-DE" w:bidi="ar-SA"/>
    </w:rPr>
  </w:style>
  <w:style w:type="paragraph" w:styleId="Fuzeile">
    <w:name w:val="footer"/>
    <w:basedOn w:val="Standard"/>
    <w:link w:val="FuzeileZchn"/>
    <w:uiPriority w:val="99"/>
    <w:unhideWhenUsed/>
    <w:rsid w:val="00F8309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8309E"/>
    <w:rPr>
      <w:rFonts w:ascii="Times New Roman" w:eastAsia="Times New Roman" w:hAnsi="Times New Roman" w:cs="Times New Roman"/>
      <w:lang w:val="de-DE" w:bidi="ar-SA"/>
    </w:rPr>
  </w:style>
  <w:style w:type="paragraph" w:styleId="Listenabsatz">
    <w:name w:val="List Paragraph"/>
    <w:basedOn w:val="Standard"/>
    <w:uiPriority w:val="34"/>
    <w:qFormat/>
    <w:rsid w:val="00FE70B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23552"/>
    <w:rPr>
      <w:color w:val="0000FF"/>
      <w:u w:val="single"/>
    </w:rPr>
  </w:style>
  <w:style w:type="character" w:customStyle="1" w:styleId="sc51">
    <w:name w:val="sc51"/>
    <w:basedOn w:val="Absatz-Standardschriftart"/>
    <w:rsid w:val="00D5277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bsatz-Standardschriftart"/>
    <w:rsid w:val="00D5277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bsatz-Standardschriftart"/>
    <w:rsid w:val="00D5277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bsatz-Standardschriftart"/>
    <w:rsid w:val="00D5277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bsatz-Standardschriftart"/>
    <w:rsid w:val="00D5277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bsatz-Standardschriftart"/>
    <w:rsid w:val="00D5277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bsatz-Standardschriftart"/>
    <w:rsid w:val="00D5277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bsatz-Standardschriftart"/>
    <w:rsid w:val="00D5277A"/>
    <w:rPr>
      <w:rFonts w:ascii="Courier New" w:hAnsi="Courier New" w:cs="Courier New" w:hint="default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DejaVu Sans"/>
        <w:kern w:val="3"/>
        <w:sz w:val="24"/>
        <w:szCs w:val="24"/>
        <w:lang w:val="de-A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sid w:val="00F8309E"/>
    <w:pPr>
      <w:widowControl/>
    </w:pPr>
    <w:rPr>
      <w:rFonts w:ascii="Times New Roman" w:eastAsia="Times New Roman" w:hAnsi="Times New Roman" w:cs="Times New Roman"/>
      <w:lang w:val="de-DE" w:bidi="ar-SA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rsid w:val="00F8309E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Textbody">
    <w:name w:val="Text body"/>
    <w:basedOn w:val="Standard"/>
    <w:rsid w:val="00F8309E"/>
    <w:pPr>
      <w:spacing w:after="120"/>
    </w:pPr>
  </w:style>
  <w:style w:type="paragraph" w:styleId="Liste">
    <w:name w:val="List"/>
    <w:basedOn w:val="Textbody"/>
    <w:rsid w:val="00F8309E"/>
  </w:style>
  <w:style w:type="paragraph" w:customStyle="1" w:styleId="Beschriftung1">
    <w:name w:val="Beschriftung1"/>
    <w:basedOn w:val="Standard"/>
    <w:rsid w:val="00F8309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8309E"/>
    <w:pPr>
      <w:suppressLineNumbers/>
    </w:pPr>
  </w:style>
  <w:style w:type="paragraph" w:customStyle="1" w:styleId="Kopfzeile1">
    <w:name w:val="Kopfzeile1"/>
    <w:basedOn w:val="Standard"/>
    <w:rsid w:val="00F8309E"/>
    <w:pPr>
      <w:tabs>
        <w:tab w:val="center" w:pos="4536"/>
        <w:tab w:val="right" w:pos="9072"/>
      </w:tabs>
    </w:pPr>
  </w:style>
  <w:style w:type="paragraph" w:customStyle="1" w:styleId="Fuzeile1">
    <w:name w:val="Fußzeile1"/>
    <w:basedOn w:val="Standard"/>
    <w:rsid w:val="00F8309E"/>
    <w:pPr>
      <w:tabs>
        <w:tab w:val="center" w:pos="4536"/>
        <w:tab w:val="right" w:pos="9072"/>
      </w:tabs>
    </w:pPr>
  </w:style>
  <w:style w:type="paragraph" w:styleId="Sprechblasentext">
    <w:name w:val="Balloon Text"/>
    <w:basedOn w:val="Standard"/>
    <w:rsid w:val="00F8309E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F8309E"/>
    <w:pPr>
      <w:suppressLineNumbers/>
    </w:pPr>
  </w:style>
  <w:style w:type="paragraph" w:customStyle="1" w:styleId="TableHeading">
    <w:name w:val="Table Heading"/>
    <w:basedOn w:val="TableContents"/>
    <w:rsid w:val="00F8309E"/>
    <w:pPr>
      <w:jc w:val="center"/>
    </w:pPr>
    <w:rPr>
      <w:b/>
      <w:bCs/>
    </w:rPr>
  </w:style>
  <w:style w:type="paragraph" w:customStyle="1" w:styleId="ListContents">
    <w:name w:val="List Contents"/>
    <w:basedOn w:val="Standard"/>
    <w:rsid w:val="00F8309E"/>
    <w:pPr>
      <w:ind w:left="567"/>
    </w:pPr>
  </w:style>
  <w:style w:type="character" w:customStyle="1" w:styleId="FootnoteSymbol">
    <w:name w:val="Footnote Symbol"/>
    <w:rsid w:val="00F8309E"/>
  </w:style>
  <w:style w:type="character" w:customStyle="1" w:styleId="EndnoteSymbol">
    <w:name w:val="Endnote Symbol"/>
    <w:rsid w:val="00F8309E"/>
  </w:style>
  <w:style w:type="character" w:customStyle="1" w:styleId="Internetlink">
    <w:name w:val="Internet link"/>
    <w:rsid w:val="00F8309E"/>
    <w:rPr>
      <w:color w:val="000080"/>
      <w:u w:val="single"/>
    </w:rPr>
  </w:style>
  <w:style w:type="character" w:customStyle="1" w:styleId="VisitedInternetLink">
    <w:name w:val="Visited Internet Link"/>
    <w:rsid w:val="00F8309E"/>
    <w:rPr>
      <w:color w:val="800000"/>
      <w:u w:val="single"/>
    </w:rPr>
  </w:style>
  <w:style w:type="numbering" w:customStyle="1" w:styleId="WW8Num1">
    <w:name w:val="WW8Num1"/>
    <w:basedOn w:val="KeineListe"/>
    <w:rsid w:val="00F8309E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rsid w:val="00F8309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8309E"/>
    <w:rPr>
      <w:rFonts w:ascii="Times New Roman" w:eastAsia="Times New Roman" w:hAnsi="Times New Roman" w:cs="Times New Roman"/>
      <w:lang w:val="de-DE" w:bidi="ar-SA"/>
    </w:rPr>
  </w:style>
  <w:style w:type="paragraph" w:styleId="Fuzeile">
    <w:name w:val="footer"/>
    <w:basedOn w:val="Standard"/>
    <w:link w:val="FuzeileZchn"/>
    <w:uiPriority w:val="99"/>
    <w:unhideWhenUsed/>
    <w:rsid w:val="00F8309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8309E"/>
    <w:rPr>
      <w:rFonts w:ascii="Times New Roman" w:eastAsia="Times New Roman" w:hAnsi="Times New Roman" w:cs="Times New Roman"/>
      <w:lang w:val="de-DE" w:bidi="ar-SA"/>
    </w:rPr>
  </w:style>
  <w:style w:type="paragraph" w:styleId="Listenabsatz">
    <w:name w:val="List Paragraph"/>
    <w:basedOn w:val="Standard"/>
    <w:uiPriority w:val="34"/>
    <w:qFormat/>
    <w:rsid w:val="00FE70B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23552"/>
    <w:rPr>
      <w:color w:val="0000FF"/>
      <w:u w:val="single"/>
    </w:rPr>
  </w:style>
  <w:style w:type="character" w:customStyle="1" w:styleId="sc51">
    <w:name w:val="sc51"/>
    <w:basedOn w:val="Absatz-Standardschriftart"/>
    <w:rsid w:val="00D5277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bsatz-Standardschriftart"/>
    <w:rsid w:val="00D5277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bsatz-Standardschriftart"/>
    <w:rsid w:val="00D5277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bsatz-Standardschriftart"/>
    <w:rsid w:val="00D5277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bsatz-Standardschriftart"/>
    <w:rsid w:val="00D5277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bsatz-Standardschriftart"/>
    <w:rsid w:val="00D5277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bsatz-Standardschriftart"/>
    <w:rsid w:val="00D5277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bsatz-Standardschriftart"/>
    <w:rsid w:val="00D5277A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4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de.wikipedia.org/wiki/Laplace-Operator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de.wikipedia.org/wiki/Partielle_Ableitung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youtube.com/watch?v=OO6mlWeMbU8&amp;feature=youtu.b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ilip\Dropbox\4CHIF\Laborprotokoll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AF07C-B6D0-477F-80A4-25E7B41A9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Laborprotokoll.dotx</Template>
  <TotalTime>0</TotalTime>
  <Pages>11</Pages>
  <Words>946</Words>
  <Characters>5966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Titel der Laborübung</vt:lpstr>
    </vt:vector>
  </TitlesOfParts>
  <Company/>
  <LinksUpToDate>false</LinksUpToDate>
  <CharactersWithSpaces>6899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der Laborübung</dc:title>
  <dc:creator>Philip Steinhäuser</dc:creator>
  <cp:lastModifiedBy>Philip Steinhäuser</cp:lastModifiedBy>
  <cp:revision>19</cp:revision>
  <cp:lastPrinted>2012-09-04T09:32:00Z</cp:lastPrinted>
  <dcterms:created xsi:type="dcterms:W3CDTF">2014-11-12T12:03:00Z</dcterms:created>
  <dcterms:modified xsi:type="dcterms:W3CDTF">2014-11-28T10:14:00Z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